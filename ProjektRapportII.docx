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2F0E" w:rsidRDefault="00982F0E" w:rsidP="004745E1">
      <w:pPr>
        <w:jc w:val="center"/>
        <w:rPr>
          <w:rFonts w:ascii="Bauhaus 93" w:hAnsi="Bauhaus 93"/>
          <w:sz w:val="32"/>
          <w:szCs w:val="32"/>
        </w:rPr>
      </w:pPr>
      <w:r w:rsidRPr="004745E1">
        <w:rPr>
          <w:rFonts w:ascii="Bauhaus 93" w:hAnsi="Bauhaus 93"/>
          <w:sz w:val="72"/>
          <w:szCs w:val="72"/>
        </w:rPr>
        <w:t>voresjazzklub.dk</w:t>
      </w:r>
      <w:r w:rsidRPr="004745E1">
        <w:rPr>
          <w:rFonts w:ascii="Bauhaus 93" w:hAnsi="Bauhaus 93"/>
          <w:sz w:val="32"/>
          <w:szCs w:val="32"/>
        </w:rPr>
        <w:br/>
        <w:t>en studieopgave i webteknologier</w:t>
      </w:r>
    </w:p>
    <w:p w:rsidR="00181F19" w:rsidRDefault="00181F19" w:rsidP="004745E1">
      <w:pPr>
        <w:jc w:val="center"/>
      </w:pPr>
    </w:p>
    <w:p w:rsidR="00181F19" w:rsidRDefault="00181F19" w:rsidP="004745E1">
      <w:pPr>
        <w:jc w:val="center"/>
      </w:pPr>
    </w:p>
    <w:p w:rsidR="00181F19" w:rsidRDefault="00181F19" w:rsidP="004745E1">
      <w:pPr>
        <w:jc w:val="center"/>
      </w:pPr>
    </w:p>
    <w:p w:rsidR="00181F19" w:rsidRDefault="00181F19" w:rsidP="004745E1">
      <w:pPr>
        <w:jc w:val="center"/>
      </w:pPr>
    </w:p>
    <w:p w:rsidR="00181F19" w:rsidRPr="00181F19" w:rsidRDefault="00181F19" w:rsidP="004745E1">
      <w:pPr>
        <w:jc w:val="center"/>
      </w:pPr>
    </w:p>
    <w:sdt>
      <w:sdtPr>
        <w:rPr>
          <w:rFonts w:ascii="Calibri" w:eastAsia="Calibri" w:hAnsi="Calibri" w:cs="Times New Roman"/>
          <w:b w:val="0"/>
          <w:bCs w:val="0"/>
          <w:color w:val="auto"/>
          <w:sz w:val="22"/>
          <w:szCs w:val="22"/>
          <w:lang w:eastAsia="en-US"/>
        </w:rPr>
        <w:id w:val="537778275"/>
        <w:docPartObj>
          <w:docPartGallery w:val="Table of Contents"/>
          <w:docPartUnique/>
        </w:docPartObj>
      </w:sdtPr>
      <w:sdtContent>
        <w:p w:rsidR="004745E1" w:rsidRDefault="004745E1">
          <w:pPr>
            <w:pStyle w:val="Overskrift"/>
          </w:pPr>
          <w:r>
            <w:t>Indholdsfortegnelse</w:t>
          </w:r>
        </w:p>
        <w:p w:rsidR="00E64324" w:rsidRDefault="004745E1">
          <w:pPr>
            <w:pStyle w:val="Indholdsfortegnelse1"/>
            <w:tabs>
              <w:tab w:val="right" w:leader="dot" w:pos="9628"/>
            </w:tabs>
            <w:rPr>
              <w:rFonts w:asciiTheme="minorHAnsi" w:eastAsiaTheme="minorEastAsia" w:hAnsiTheme="minorHAnsi" w:cstheme="minorBidi"/>
              <w:noProof/>
              <w:lang w:eastAsia="da-DK"/>
            </w:rPr>
          </w:pPr>
          <w:r>
            <w:fldChar w:fldCharType="begin"/>
          </w:r>
          <w:r>
            <w:instrText xml:space="preserve"> TOC \o "1-3" \h \z \u </w:instrText>
          </w:r>
          <w:r>
            <w:fldChar w:fldCharType="separate"/>
          </w:r>
          <w:hyperlink w:anchor="_Toc480993657" w:history="1">
            <w:r w:rsidR="00E64324" w:rsidRPr="00E43D15">
              <w:rPr>
                <w:rStyle w:val="Hyperlink"/>
                <w:noProof/>
              </w:rPr>
              <w:t>Voresjazzklub.dk</w:t>
            </w:r>
            <w:r w:rsidR="00E64324">
              <w:rPr>
                <w:noProof/>
                <w:webHidden/>
              </w:rPr>
              <w:tab/>
            </w:r>
            <w:r w:rsidR="00E64324">
              <w:rPr>
                <w:noProof/>
                <w:webHidden/>
              </w:rPr>
              <w:fldChar w:fldCharType="begin"/>
            </w:r>
            <w:r w:rsidR="00E64324">
              <w:rPr>
                <w:noProof/>
                <w:webHidden/>
              </w:rPr>
              <w:instrText xml:space="preserve"> PAGEREF _Toc480993657 \h </w:instrText>
            </w:r>
            <w:r w:rsidR="00E64324">
              <w:rPr>
                <w:noProof/>
                <w:webHidden/>
              </w:rPr>
            </w:r>
            <w:r w:rsidR="00E64324">
              <w:rPr>
                <w:noProof/>
                <w:webHidden/>
              </w:rPr>
              <w:fldChar w:fldCharType="separate"/>
            </w:r>
            <w:r w:rsidR="00E64324">
              <w:rPr>
                <w:noProof/>
                <w:webHidden/>
              </w:rPr>
              <w:t>1</w:t>
            </w:r>
            <w:r w:rsidR="00E64324">
              <w:rPr>
                <w:noProof/>
                <w:webHidden/>
              </w:rPr>
              <w:fldChar w:fldCharType="end"/>
            </w:r>
          </w:hyperlink>
        </w:p>
        <w:p w:rsidR="00E64324" w:rsidRDefault="00E64324">
          <w:pPr>
            <w:pStyle w:val="Indholdsfortegnelse2"/>
            <w:tabs>
              <w:tab w:val="right" w:leader="dot" w:pos="9628"/>
            </w:tabs>
            <w:rPr>
              <w:rFonts w:asciiTheme="minorHAnsi" w:eastAsiaTheme="minorEastAsia" w:hAnsiTheme="minorHAnsi" w:cstheme="minorBidi"/>
              <w:noProof/>
              <w:lang w:eastAsia="da-DK"/>
            </w:rPr>
          </w:pPr>
          <w:hyperlink w:anchor="_Toc480993658" w:history="1">
            <w:r w:rsidRPr="00E43D15">
              <w:rPr>
                <w:rStyle w:val="Hyperlink"/>
                <w:noProof/>
              </w:rPr>
              <w:t>Indledning</w:t>
            </w:r>
            <w:r>
              <w:rPr>
                <w:noProof/>
                <w:webHidden/>
              </w:rPr>
              <w:tab/>
            </w:r>
            <w:r>
              <w:rPr>
                <w:noProof/>
                <w:webHidden/>
              </w:rPr>
              <w:fldChar w:fldCharType="begin"/>
            </w:r>
            <w:r>
              <w:rPr>
                <w:noProof/>
                <w:webHidden/>
              </w:rPr>
              <w:instrText xml:space="preserve"> PAGEREF _Toc480993658 \h </w:instrText>
            </w:r>
            <w:r>
              <w:rPr>
                <w:noProof/>
                <w:webHidden/>
              </w:rPr>
            </w:r>
            <w:r>
              <w:rPr>
                <w:noProof/>
                <w:webHidden/>
              </w:rPr>
              <w:fldChar w:fldCharType="separate"/>
            </w:r>
            <w:r>
              <w:rPr>
                <w:noProof/>
                <w:webHidden/>
              </w:rPr>
              <w:t>1</w:t>
            </w:r>
            <w:r>
              <w:rPr>
                <w:noProof/>
                <w:webHidden/>
              </w:rPr>
              <w:fldChar w:fldCharType="end"/>
            </w:r>
          </w:hyperlink>
        </w:p>
        <w:p w:rsidR="00E64324" w:rsidRDefault="00E64324">
          <w:pPr>
            <w:pStyle w:val="Indholdsfortegnelse2"/>
            <w:tabs>
              <w:tab w:val="right" w:leader="dot" w:pos="9628"/>
            </w:tabs>
            <w:rPr>
              <w:rFonts w:asciiTheme="minorHAnsi" w:eastAsiaTheme="minorEastAsia" w:hAnsiTheme="minorHAnsi" w:cstheme="minorBidi"/>
              <w:noProof/>
              <w:lang w:eastAsia="da-DK"/>
            </w:rPr>
          </w:pPr>
          <w:hyperlink w:anchor="_Toc480993659" w:history="1">
            <w:r w:rsidRPr="00E43D15">
              <w:rPr>
                <w:rStyle w:val="Hyperlink"/>
                <w:noProof/>
              </w:rPr>
              <w:t>Problemformulering</w:t>
            </w:r>
            <w:r>
              <w:rPr>
                <w:noProof/>
                <w:webHidden/>
              </w:rPr>
              <w:tab/>
            </w:r>
            <w:r>
              <w:rPr>
                <w:noProof/>
                <w:webHidden/>
              </w:rPr>
              <w:fldChar w:fldCharType="begin"/>
            </w:r>
            <w:r>
              <w:rPr>
                <w:noProof/>
                <w:webHidden/>
              </w:rPr>
              <w:instrText xml:space="preserve"> PAGEREF _Toc480993659 \h </w:instrText>
            </w:r>
            <w:r>
              <w:rPr>
                <w:noProof/>
                <w:webHidden/>
              </w:rPr>
            </w:r>
            <w:r>
              <w:rPr>
                <w:noProof/>
                <w:webHidden/>
              </w:rPr>
              <w:fldChar w:fldCharType="separate"/>
            </w:r>
            <w:r>
              <w:rPr>
                <w:noProof/>
                <w:webHidden/>
              </w:rPr>
              <w:t>1</w:t>
            </w:r>
            <w:r>
              <w:rPr>
                <w:noProof/>
                <w:webHidden/>
              </w:rPr>
              <w:fldChar w:fldCharType="end"/>
            </w:r>
          </w:hyperlink>
        </w:p>
        <w:p w:rsidR="00E64324" w:rsidRDefault="00E64324">
          <w:pPr>
            <w:pStyle w:val="Indholdsfortegnelse2"/>
            <w:tabs>
              <w:tab w:val="right" w:leader="dot" w:pos="9628"/>
            </w:tabs>
            <w:rPr>
              <w:rFonts w:asciiTheme="minorHAnsi" w:eastAsiaTheme="minorEastAsia" w:hAnsiTheme="minorHAnsi" w:cstheme="minorBidi"/>
              <w:noProof/>
              <w:lang w:eastAsia="da-DK"/>
            </w:rPr>
          </w:pPr>
          <w:hyperlink w:anchor="_Toc480993660" w:history="1">
            <w:r w:rsidRPr="00E43D15">
              <w:rPr>
                <w:rStyle w:val="Hyperlink"/>
                <w:noProof/>
              </w:rPr>
              <w:t>Afgrænsning</w:t>
            </w:r>
            <w:r>
              <w:rPr>
                <w:noProof/>
                <w:webHidden/>
              </w:rPr>
              <w:tab/>
            </w:r>
            <w:r>
              <w:rPr>
                <w:noProof/>
                <w:webHidden/>
              </w:rPr>
              <w:fldChar w:fldCharType="begin"/>
            </w:r>
            <w:r>
              <w:rPr>
                <w:noProof/>
                <w:webHidden/>
              </w:rPr>
              <w:instrText xml:space="preserve"> PAGEREF _Toc480993660 \h </w:instrText>
            </w:r>
            <w:r>
              <w:rPr>
                <w:noProof/>
                <w:webHidden/>
              </w:rPr>
            </w:r>
            <w:r>
              <w:rPr>
                <w:noProof/>
                <w:webHidden/>
              </w:rPr>
              <w:fldChar w:fldCharType="separate"/>
            </w:r>
            <w:r>
              <w:rPr>
                <w:noProof/>
                <w:webHidden/>
              </w:rPr>
              <w:t>1</w:t>
            </w:r>
            <w:r>
              <w:rPr>
                <w:noProof/>
                <w:webHidden/>
              </w:rPr>
              <w:fldChar w:fldCharType="end"/>
            </w:r>
          </w:hyperlink>
        </w:p>
        <w:p w:rsidR="00E64324" w:rsidRDefault="00E64324">
          <w:pPr>
            <w:pStyle w:val="Indholdsfortegnelse2"/>
            <w:tabs>
              <w:tab w:val="right" w:leader="dot" w:pos="9628"/>
            </w:tabs>
            <w:rPr>
              <w:rFonts w:asciiTheme="minorHAnsi" w:eastAsiaTheme="minorEastAsia" w:hAnsiTheme="minorHAnsi" w:cstheme="minorBidi"/>
              <w:noProof/>
              <w:lang w:eastAsia="da-DK"/>
            </w:rPr>
          </w:pPr>
          <w:hyperlink w:anchor="_Toc480993661" w:history="1">
            <w:r w:rsidRPr="00E43D15">
              <w:rPr>
                <w:rStyle w:val="Hyperlink"/>
                <w:noProof/>
              </w:rPr>
              <w:t>Teori</w:t>
            </w:r>
            <w:r>
              <w:rPr>
                <w:noProof/>
                <w:webHidden/>
              </w:rPr>
              <w:tab/>
            </w:r>
            <w:r>
              <w:rPr>
                <w:noProof/>
                <w:webHidden/>
              </w:rPr>
              <w:fldChar w:fldCharType="begin"/>
            </w:r>
            <w:r>
              <w:rPr>
                <w:noProof/>
                <w:webHidden/>
              </w:rPr>
              <w:instrText xml:space="preserve"> PAGEREF _Toc480993661 \h </w:instrText>
            </w:r>
            <w:r>
              <w:rPr>
                <w:noProof/>
                <w:webHidden/>
              </w:rPr>
            </w:r>
            <w:r>
              <w:rPr>
                <w:noProof/>
                <w:webHidden/>
              </w:rPr>
              <w:fldChar w:fldCharType="separate"/>
            </w:r>
            <w:r>
              <w:rPr>
                <w:noProof/>
                <w:webHidden/>
              </w:rPr>
              <w:t>1</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62" w:history="1">
            <w:r w:rsidRPr="00E43D15">
              <w:rPr>
                <w:rStyle w:val="Hyperlink"/>
                <w:noProof/>
              </w:rPr>
              <w:t>Teknologivalg</w:t>
            </w:r>
            <w:r>
              <w:rPr>
                <w:noProof/>
                <w:webHidden/>
              </w:rPr>
              <w:tab/>
            </w:r>
            <w:r>
              <w:rPr>
                <w:noProof/>
                <w:webHidden/>
              </w:rPr>
              <w:fldChar w:fldCharType="begin"/>
            </w:r>
            <w:r>
              <w:rPr>
                <w:noProof/>
                <w:webHidden/>
              </w:rPr>
              <w:instrText xml:space="preserve"> PAGEREF _Toc480993662 \h </w:instrText>
            </w:r>
            <w:r>
              <w:rPr>
                <w:noProof/>
                <w:webHidden/>
              </w:rPr>
            </w:r>
            <w:r>
              <w:rPr>
                <w:noProof/>
                <w:webHidden/>
              </w:rPr>
              <w:fldChar w:fldCharType="separate"/>
            </w:r>
            <w:r>
              <w:rPr>
                <w:noProof/>
                <w:webHidden/>
              </w:rPr>
              <w:t>2</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63" w:history="1">
            <w:r w:rsidRPr="00E43D15">
              <w:rPr>
                <w:rStyle w:val="Hyperlink"/>
                <w:noProof/>
                <w:lang w:eastAsia="da-DK"/>
              </w:rPr>
              <w:t>MVC som design pattern</w:t>
            </w:r>
            <w:r>
              <w:rPr>
                <w:noProof/>
                <w:webHidden/>
              </w:rPr>
              <w:tab/>
            </w:r>
            <w:r>
              <w:rPr>
                <w:noProof/>
                <w:webHidden/>
              </w:rPr>
              <w:fldChar w:fldCharType="begin"/>
            </w:r>
            <w:r>
              <w:rPr>
                <w:noProof/>
                <w:webHidden/>
              </w:rPr>
              <w:instrText xml:space="preserve"> PAGEREF _Toc480993663 \h </w:instrText>
            </w:r>
            <w:r>
              <w:rPr>
                <w:noProof/>
                <w:webHidden/>
              </w:rPr>
            </w:r>
            <w:r>
              <w:rPr>
                <w:noProof/>
                <w:webHidden/>
              </w:rPr>
              <w:fldChar w:fldCharType="separate"/>
            </w:r>
            <w:r>
              <w:rPr>
                <w:noProof/>
                <w:webHidden/>
              </w:rPr>
              <w:t>2</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64" w:history="1">
            <w:r w:rsidRPr="00E43D15">
              <w:rPr>
                <w:rStyle w:val="Hyperlink"/>
                <w:noProof/>
                <w:lang w:eastAsia="da-DK"/>
              </w:rPr>
              <w:t>Et dynamisk website</w:t>
            </w:r>
            <w:r>
              <w:rPr>
                <w:noProof/>
                <w:webHidden/>
              </w:rPr>
              <w:tab/>
            </w:r>
            <w:r>
              <w:rPr>
                <w:noProof/>
                <w:webHidden/>
              </w:rPr>
              <w:fldChar w:fldCharType="begin"/>
            </w:r>
            <w:r>
              <w:rPr>
                <w:noProof/>
                <w:webHidden/>
              </w:rPr>
              <w:instrText xml:space="preserve"> PAGEREF _Toc480993664 \h </w:instrText>
            </w:r>
            <w:r>
              <w:rPr>
                <w:noProof/>
                <w:webHidden/>
              </w:rPr>
            </w:r>
            <w:r>
              <w:rPr>
                <w:noProof/>
                <w:webHidden/>
              </w:rPr>
              <w:fldChar w:fldCharType="separate"/>
            </w:r>
            <w:r>
              <w:rPr>
                <w:noProof/>
                <w:webHidden/>
              </w:rPr>
              <w:t>3</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65" w:history="1">
            <w:r w:rsidRPr="00E43D15">
              <w:rPr>
                <w:rStyle w:val="Hyperlink"/>
                <w:noProof/>
                <w:lang w:eastAsia="da-DK"/>
              </w:rPr>
              <w:t>Betragtninger omkring sikkerhed</w:t>
            </w:r>
            <w:r>
              <w:rPr>
                <w:noProof/>
                <w:webHidden/>
              </w:rPr>
              <w:tab/>
            </w:r>
            <w:r>
              <w:rPr>
                <w:noProof/>
                <w:webHidden/>
              </w:rPr>
              <w:fldChar w:fldCharType="begin"/>
            </w:r>
            <w:r>
              <w:rPr>
                <w:noProof/>
                <w:webHidden/>
              </w:rPr>
              <w:instrText xml:space="preserve"> PAGEREF _Toc480993665 \h </w:instrText>
            </w:r>
            <w:r>
              <w:rPr>
                <w:noProof/>
                <w:webHidden/>
              </w:rPr>
            </w:r>
            <w:r>
              <w:rPr>
                <w:noProof/>
                <w:webHidden/>
              </w:rPr>
              <w:fldChar w:fldCharType="separate"/>
            </w:r>
            <w:r>
              <w:rPr>
                <w:noProof/>
                <w:webHidden/>
              </w:rPr>
              <w:t>3</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66" w:history="1">
            <w:r w:rsidRPr="00E43D15">
              <w:rPr>
                <w:rStyle w:val="Hyperlink"/>
                <w:noProof/>
                <w:lang w:eastAsia="da-DK"/>
              </w:rPr>
              <w:t>Databasemodel</w:t>
            </w:r>
            <w:r>
              <w:rPr>
                <w:noProof/>
                <w:webHidden/>
              </w:rPr>
              <w:tab/>
            </w:r>
            <w:r>
              <w:rPr>
                <w:noProof/>
                <w:webHidden/>
              </w:rPr>
              <w:fldChar w:fldCharType="begin"/>
            </w:r>
            <w:r>
              <w:rPr>
                <w:noProof/>
                <w:webHidden/>
              </w:rPr>
              <w:instrText xml:space="preserve"> PAGEREF _Toc480993666 \h </w:instrText>
            </w:r>
            <w:r>
              <w:rPr>
                <w:noProof/>
                <w:webHidden/>
              </w:rPr>
            </w:r>
            <w:r>
              <w:rPr>
                <w:noProof/>
                <w:webHidden/>
              </w:rPr>
              <w:fldChar w:fldCharType="separate"/>
            </w:r>
            <w:r>
              <w:rPr>
                <w:noProof/>
                <w:webHidden/>
              </w:rPr>
              <w:t>3</w:t>
            </w:r>
            <w:r>
              <w:rPr>
                <w:noProof/>
                <w:webHidden/>
              </w:rPr>
              <w:fldChar w:fldCharType="end"/>
            </w:r>
          </w:hyperlink>
        </w:p>
        <w:p w:rsidR="00E64324" w:rsidRDefault="00E64324">
          <w:pPr>
            <w:pStyle w:val="Indholdsfortegnelse2"/>
            <w:tabs>
              <w:tab w:val="right" w:leader="dot" w:pos="9628"/>
            </w:tabs>
            <w:rPr>
              <w:rFonts w:asciiTheme="minorHAnsi" w:eastAsiaTheme="minorEastAsia" w:hAnsiTheme="minorHAnsi" w:cstheme="minorBidi"/>
              <w:noProof/>
              <w:lang w:eastAsia="da-DK"/>
            </w:rPr>
          </w:pPr>
          <w:hyperlink w:anchor="_Toc480993667" w:history="1">
            <w:r w:rsidRPr="00E43D15">
              <w:rPr>
                <w:rStyle w:val="Hyperlink"/>
                <w:noProof/>
              </w:rPr>
              <w:t>Praktisk opgave</w:t>
            </w:r>
            <w:r>
              <w:rPr>
                <w:noProof/>
                <w:webHidden/>
              </w:rPr>
              <w:tab/>
            </w:r>
            <w:r>
              <w:rPr>
                <w:noProof/>
                <w:webHidden/>
              </w:rPr>
              <w:fldChar w:fldCharType="begin"/>
            </w:r>
            <w:r>
              <w:rPr>
                <w:noProof/>
                <w:webHidden/>
              </w:rPr>
              <w:instrText xml:space="preserve"> PAGEREF _Toc480993667 \h </w:instrText>
            </w:r>
            <w:r>
              <w:rPr>
                <w:noProof/>
                <w:webHidden/>
              </w:rPr>
            </w:r>
            <w:r>
              <w:rPr>
                <w:noProof/>
                <w:webHidden/>
              </w:rPr>
              <w:fldChar w:fldCharType="separate"/>
            </w:r>
            <w:r>
              <w:rPr>
                <w:noProof/>
                <w:webHidden/>
              </w:rPr>
              <w:t>8</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68" w:history="1">
            <w:r w:rsidRPr="00E43D15">
              <w:rPr>
                <w:rStyle w:val="Hyperlink"/>
                <w:noProof/>
              </w:rPr>
              <w:t>I gang med dette konkrete setup</w:t>
            </w:r>
            <w:r>
              <w:rPr>
                <w:noProof/>
                <w:webHidden/>
              </w:rPr>
              <w:tab/>
            </w:r>
            <w:r>
              <w:rPr>
                <w:noProof/>
                <w:webHidden/>
              </w:rPr>
              <w:fldChar w:fldCharType="begin"/>
            </w:r>
            <w:r>
              <w:rPr>
                <w:noProof/>
                <w:webHidden/>
              </w:rPr>
              <w:instrText xml:space="preserve"> PAGEREF _Toc480993668 \h </w:instrText>
            </w:r>
            <w:r>
              <w:rPr>
                <w:noProof/>
                <w:webHidden/>
              </w:rPr>
            </w:r>
            <w:r>
              <w:rPr>
                <w:noProof/>
                <w:webHidden/>
              </w:rPr>
              <w:fldChar w:fldCharType="separate"/>
            </w:r>
            <w:r>
              <w:rPr>
                <w:noProof/>
                <w:webHidden/>
              </w:rPr>
              <w:t>8</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69" w:history="1">
            <w:r w:rsidRPr="00E43D15">
              <w:rPr>
                <w:rStyle w:val="Hyperlink"/>
                <w:noProof/>
              </w:rPr>
              <w:t>Migrering af adgangskontrol fra SQLserver til MySQL</w:t>
            </w:r>
            <w:r>
              <w:rPr>
                <w:noProof/>
                <w:webHidden/>
              </w:rPr>
              <w:tab/>
            </w:r>
            <w:r>
              <w:rPr>
                <w:noProof/>
                <w:webHidden/>
              </w:rPr>
              <w:fldChar w:fldCharType="begin"/>
            </w:r>
            <w:r>
              <w:rPr>
                <w:noProof/>
                <w:webHidden/>
              </w:rPr>
              <w:instrText xml:space="preserve"> PAGEREF _Toc480993669 \h </w:instrText>
            </w:r>
            <w:r>
              <w:rPr>
                <w:noProof/>
                <w:webHidden/>
              </w:rPr>
            </w:r>
            <w:r>
              <w:rPr>
                <w:noProof/>
                <w:webHidden/>
              </w:rPr>
              <w:fldChar w:fldCharType="separate"/>
            </w:r>
            <w:r>
              <w:rPr>
                <w:noProof/>
                <w:webHidden/>
              </w:rPr>
              <w:t>18</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70" w:history="1">
            <w:r w:rsidRPr="00E43D15">
              <w:rPr>
                <w:rStyle w:val="Hyperlink"/>
                <w:noProof/>
              </w:rPr>
              <w:t>Bygning af Voresjazzklub.dk – de første skridt</w:t>
            </w:r>
            <w:r>
              <w:rPr>
                <w:noProof/>
                <w:webHidden/>
              </w:rPr>
              <w:tab/>
            </w:r>
            <w:r>
              <w:rPr>
                <w:noProof/>
                <w:webHidden/>
              </w:rPr>
              <w:fldChar w:fldCharType="begin"/>
            </w:r>
            <w:r>
              <w:rPr>
                <w:noProof/>
                <w:webHidden/>
              </w:rPr>
              <w:instrText xml:space="preserve"> PAGEREF _Toc480993670 \h </w:instrText>
            </w:r>
            <w:r>
              <w:rPr>
                <w:noProof/>
                <w:webHidden/>
              </w:rPr>
            </w:r>
            <w:r>
              <w:rPr>
                <w:noProof/>
                <w:webHidden/>
              </w:rPr>
              <w:fldChar w:fldCharType="separate"/>
            </w:r>
            <w:r>
              <w:rPr>
                <w:noProof/>
                <w:webHidden/>
              </w:rPr>
              <w:t>20</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71" w:history="1">
            <w:r w:rsidRPr="00E43D15">
              <w:rPr>
                <w:rStyle w:val="Hyperlink"/>
                <w:noProof/>
              </w:rPr>
              <w:t>Test/Validering</w:t>
            </w:r>
            <w:r>
              <w:rPr>
                <w:noProof/>
                <w:webHidden/>
              </w:rPr>
              <w:tab/>
            </w:r>
            <w:r>
              <w:rPr>
                <w:noProof/>
                <w:webHidden/>
              </w:rPr>
              <w:fldChar w:fldCharType="begin"/>
            </w:r>
            <w:r>
              <w:rPr>
                <w:noProof/>
                <w:webHidden/>
              </w:rPr>
              <w:instrText xml:space="preserve"> PAGEREF _Toc480993671 \h </w:instrText>
            </w:r>
            <w:r>
              <w:rPr>
                <w:noProof/>
                <w:webHidden/>
              </w:rPr>
            </w:r>
            <w:r>
              <w:rPr>
                <w:noProof/>
                <w:webHidden/>
              </w:rPr>
              <w:fldChar w:fldCharType="separate"/>
            </w:r>
            <w:r>
              <w:rPr>
                <w:noProof/>
                <w:webHidden/>
              </w:rPr>
              <w:t>24</w:t>
            </w:r>
            <w:r>
              <w:rPr>
                <w:noProof/>
                <w:webHidden/>
              </w:rPr>
              <w:fldChar w:fldCharType="end"/>
            </w:r>
          </w:hyperlink>
        </w:p>
        <w:p w:rsidR="00E64324" w:rsidRDefault="00E64324">
          <w:pPr>
            <w:pStyle w:val="Indholdsfortegnelse2"/>
            <w:tabs>
              <w:tab w:val="right" w:leader="dot" w:pos="9628"/>
            </w:tabs>
            <w:rPr>
              <w:rFonts w:asciiTheme="minorHAnsi" w:eastAsiaTheme="minorEastAsia" w:hAnsiTheme="minorHAnsi" w:cstheme="minorBidi"/>
              <w:noProof/>
              <w:lang w:eastAsia="da-DK"/>
            </w:rPr>
          </w:pPr>
          <w:hyperlink w:anchor="_Toc480993672" w:history="1">
            <w:r w:rsidRPr="00E43D15">
              <w:rPr>
                <w:rStyle w:val="Hyperlink"/>
                <w:noProof/>
              </w:rPr>
              <w:t>Det videre forløb</w:t>
            </w:r>
            <w:r>
              <w:rPr>
                <w:noProof/>
                <w:webHidden/>
              </w:rPr>
              <w:tab/>
            </w:r>
            <w:r>
              <w:rPr>
                <w:noProof/>
                <w:webHidden/>
              </w:rPr>
              <w:fldChar w:fldCharType="begin"/>
            </w:r>
            <w:r>
              <w:rPr>
                <w:noProof/>
                <w:webHidden/>
              </w:rPr>
              <w:instrText xml:space="preserve"> PAGEREF _Toc480993672 \h </w:instrText>
            </w:r>
            <w:r>
              <w:rPr>
                <w:noProof/>
                <w:webHidden/>
              </w:rPr>
            </w:r>
            <w:r>
              <w:rPr>
                <w:noProof/>
                <w:webHidden/>
              </w:rPr>
              <w:fldChar w:fldCharType="separate"/>
            </w:r>
            <w:r>
              <w:rPr>
                <w:noProof/>
                <w:webHidden/>
              </w:rPr>
              <w:t>24</w:t>
            </w:r>
            <w:r>
              <w:rPr>
                <w:noProof/>
                <w:webHidden/>
              </w:rPr>
              <w:fldChar w:fldCharType="end"/>
            </w:r>
          </w:hyperlink>
        </w:p>
        <w:p w:rsidR="00E64324" w:rsidRDefault="00E64324">
          <w:pPr>
            <w:pStyle w:val="Indholdsfortegnelse2"/>
            <w:tabs>
              <w:tab w:val="right" w:leader="dot" w:pos="9628"/>
            </w:tabs>
            <w:rPr>
              <w:rFonts w:asciiTheme="minorHAnsi" w:eastAsiaTheme="minorEastAsia" w:hAnsiTheme="minorHAnsi" w:cstheme="minorBidi"/>
              <w:noProof/>
              <w:lang w:eastAsia="da-DK"/>
            </w:rPr>
          </w:pPr>
          <w:hyperlink w:anchor="_Toc480993673" w:history="1">
            <w:r w:rsidRPr="00E43D15">
              <w:rPr>
                <w:rStyle w:val="Hyperlink"/>
                <w:noProof/>
              </w:rPr>
              <w:t>Konklusion</w:t>
            </w:r>
            <w:r>
              <w:rPr>
                <w:noProof/>
                <w:webHidden/>
              </w:rPr>
              <w:tab/>
            </w:r>
            <w:r>
              <w:rPr>
                <w:noProof/>
                <w:webHidden/>
              </w:rPr>
              <w:fldChar w:fldCharType="begin"/>
            </w:r>
            <w:r>
              <w:rPr>
                <w:noProof/>
                <w:webHidden/>
              </w:rPr>
              <w:instrText xml:space="preserve"> PAGEREF _Toc480993673 \h </w:instrText>
            </w:r>
            <w:r>
              <w:rPr>
                <w:noProof/>
                <w:webHidden/>
              </w:rPr>
            </w:r>
            <w:r>
              <w:rPr>
                <w:noProof/>
                <w:webHidden/>
              </w:rPr>
              <w:fldChar w:fldCharType="separate"/>
            </w:r>
            <w:r>
              <w:rPr>
                <w:noProof/>
                <w:webHidden/>
              </w:rPr>
              <w:t>24</w:t>
            </w:r>
            <w:r>
              <w:rPr>
                <w:noProof/>
                <w:webHidden/>
              </w:rPr>
              <w:fldChar w:fldCharType="end"/>
            </w:r>
          </w:hyperlink>
        </w:p>
        <w:p w:rsidR="00E64324" w:rsidRDefault="00E64324">
          <w:pPr>
            <w:pStyle w:val="Indholdsfortegnelse2"/>
            <w:tabs>
              <w:tab w:val="right" w:leader="dot" w:pos="9628"/>
            </w:tabs>
            <w:rPr>
              <w:rFonts w:asciiTheme="minorHAnsi" w:eastAsiaTheme="minorEastAsia" w:hAnsiTheme="minorHAnsi" w:cstheme="minorBidi"/>
              <w:noProof/>
              <w:lang w:eastAsia="da-DK"/>
            </w:rPr>
          </w:pPr>
          <w:hyperlink w:anchor="_Toc480993674" w:history="1">
            <w:r w:rsidRPr="00E43D15">
              <w:rPr>
                <w:rStyle w:val="Hyperlink"/>
                <w:noProof/>
              </w:rPr>
              <w:t>Litterarurliste</w:t>
            </w:r>
            <w:r>
              <w:rPr>
                <w:noProof/>
                <w:webHidden/>
              </w:rPr>
              <w:tab/>
            </w:r>
            <w:r>
              <w:rPr>
                <w:noProof/>
                <w:webHidden/>
              </w:rPr>
              <w:fldChar w:fldCharType="begin"/>
            </w:r>
            <w:r>
              <w:rPr>
                <w:noProof/>
                <w:webHidden/>
              </w:rPr>
              <w:instrText xml:space="preserve"> PAGEREF _Toc480993674 \h </w:instrText>
            </w:r>
            <w:r>
              <w:rPr>
                <w:noProof/>
                <w:webHidden/>
              </w:rPr>
            </w:r>
            <w:r>
              <w:rPr>
                <w:noProof/>
                <w:webHidden/>
              </w:rPr>
              <w:fldChar w:fldCharType="separate"/>
            </w:r>
            <w:r>
              <w:rPr>
                <w:noProof/>
                <w:webHidden/>
              </w:rPr>
              <w:t>25</w:t>
            </w:r>
            <w:r>
              <w:rPr>
                <w:noProof/>
                <w:webHidden/>
              </w:rPr>
              <w:fldChar w:fldCharType="end"/>
            </w:r>
          </w:hyperlink>
        </w:p>
        <w:p w:rsidR="00E64324" w:rsidRDefault="00E64324">
          <w:pPr>
            <w:pStyle w:val="Indholdsfortegnelse2"/>
            <w:tabs>
              <w:tab w:val="right" w:leader="dot" w:pos="9628"/>
            </w:tabs>
            <w:rPr>
              <w:rFonts w:asciiTheme="minorHAnsi" w:eastAsiaTheme="minorEastAsia" w:hAnsiTheme="minorHAnsi" w:cstheme="minorBidi"/>
              <w:noProof/>
              <w:lang w:eastAsia="da-DK"/>
            </w:rPr>
          </w:pPr>
          <w:hyperlink w:anchor="_Toc480993675" w:history="1">
            <w:r w:rsidRPr="00E43D15">
              <w:rPr>
                <w:rStyle w:val="Hyperlink"/>
                <w:noProof/>
              </w:rPr>
              <w:t>Appendix</w:t>
            </w:r>
            <w:r>
              <w:rPr>
                <w:noProof/>
                <w:webHidden/>
              </w:rPr>
              <w:tab/>
            </w:r>
            <w:r>
              <w:rPr>
                <w:noProof/>
                <w:webHidden/>
              </w:rPr>
              <w:fldChar w:fldCharType="begin"/>
            </w:r>
            <w:r>
              <w:rPr>
                <w:noProof/>
                <w:webHidden/>
              </w:rPr>
              <w:instrText xml:space="preserve"> PAGEREF _Toc480993675 \h </w:instrText>
            </w:r>
            <w:r>
              <w:rPr>
                <w:noProof/>
                <w:webHidden/>
              </w:rPr>
            </w:r>
            <w:r>
              <w:rPr>
                <w:noProof/>
                <w:webHidden/>
              </w:rPr>
              <w:fldChar w:fldCharType="separate"/>
            </w:r>
            <w:r>
              <w:rPr>
                <w:noProof/>
                <w:webHidden/>
              </w:rPr>
              <w:t>26</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76" w:history="1">
            <w:r w:rsidRPr="00E43D15">
              <w:rPr>
                <w:rStyle w:val="Hyperlink"/>
                <w:noProof/>
              </w:rPr>
              <w:t>Lidt om, hvordan programkoden bliver til</w:t>
            </w:r>
            <w:r>
              <w:rPr>
                <w:noProof/>
                <w:webHidden/>
              </w:rPr>
              <w:tab/>
            </w:r>
            <w:r>
              <w:rPr>
                <w:noProof/>
                <w:webHidden/>
              </w:rPr>
              <w:fldChar w:fldCharType="begin"/>
            </w:r>
            <w:r>
              <w:rPr>
                <w:noProof/>
                <w:webHidden/>
              </w:rPr>
              <w:instrText xml:space="preserve"> PAGEREF _Toc480993676 \h </w:instrText>
            </w:r>
            <w:r>
              <w:rPr>
                <w:noProof/>
                <w:webHidden/>
              </w:rPr>
            </w:r>
            <w:r>
              <w:rPr>
                <w:noProof/>
                <w:webHidden/>
              </w:rPr>
              <w:fldChar w:fldCharType="separate"/>
            </w:r>
            <w:r>
              <w:rPr>
                <w:noProof/>
                <w:webHidden/>
              </w:rPr>
              <w:t>26</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77" w:history="1">
            <w:r w:rsidRPr="00E43D15">
              <w:rPr>
                <w:rStyle w:val="Hyperlink"/>
                <w:noProof/>
              </w:rPr>
              <w:t>Noget hurtig PHP</w:t>
            </w:r>
            <w:r>
              <w:rPr>
                <w:noProof/>
                <w:webHidden/>
              </w:rPr>
              <w:tab/>
            </w:r>
            <w:r>
              <w:rPr>
                <w:noProof/>
                <w:webHidden/>
              </w:rPr>
              <w:fldChar w:fldCharType="begin"/>
            </w:r>
            <w:r>
              <w:rPr>
                <w:noProof/>
                <w:webHidden/>
              </w:rPr>
              <w:instrText xml:space="preserve"> PAGEREF _Toc480993677 \h </w:instrText>
            </w:r>
            <w:r>
              <w:rPr>
                <w:noProof/>
                <w:webHidden/>
              </w:rPr>
            </w:r>
            <w:r>
              <w:rPr>
                <w:noProof/>
                <w:webHidden/>
              </w:rPr>
              <w:fldChar w:fldCharType="separate"/>
            </w:r>
            <w:r>
              <w:rPr>
                <w:noProof/>
                <w:webHidden/>
              </w:rPr>
              <w:t>27</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78" w:history="1">
            <w:r w:rsidRPr="00E43D15">
              <w:rPr>
                <w:rStyle w:val="Hyperlink"/>
                <w:noProof/>
              </w:rPr>
              <w:t>Noget hurtig ASP.NET</w:t>
            </w:r>
            <w:r>
              <w:rPr>
                <w:noProof/>
                <w:webHidden/>
              </w:rPr>
              <w:tab/>
            </w:r>
            <w:r>
              <w:rPr>
                <w:noProof/>
                <w:webHidden/>
              </w:rPr>
              <w:fldChar w:fldCharType="begin"/>
            </w:r>
            <w:r>
              <w:rPr>
                <w:noProof/>
                <w:webHidden/>
              </w:rPr>
              <w:instrText xml:space="preserve"> PAGEREF _Toc480993678 \h </w:instrText>
            </w:r>
            <w:r>
              <w:rPr>
                <w:noProof/>
                <w:webHidden/>
              </w:rPr>
            </w:r>
            <w:r>
              <w:rPr>
                <w:noProof/>
                <w:webHidden/>
              </w:rPr>
              <w:fldChar w:fldCharType="separate"/>
            </w:r>
            <w:r>
              <w:rPr>
                <w:noProof/>
                <w:webHidden/>
              </w:rPr>
              <w:t>29</w:t>
            </w:r>
            <w:r>
              <w:rPr>
                <w:noProof/>
                <w:webHidden/>
              </w:rPr>
              <w:fldChar w:fldCharType="end"/>
            </w:r>
          </w:hyperlink>
        </w:p>
        <w:p w:rsidR="00E64324" w:rsidRDefault="00E64324">
          <w:pPr>
            <w:pStyle w:val="Indholdsfortegnelse3"/>
            <w:tabs>
              <w:tab w:val="right" w:leader="dot" w:pos="9628"/>
            </w:tabs>
            <w:rPr>
              <w:rFonts w:asciiTheme="minorHAnsi" w:eastAsiaTheme="minorEastAsia" w:hAnsiTheme="minorHAnsi" w:cstheme="minorBidi"/>
              <w:noProof/>
              <w:lang w:eastAsia="da-DK"/>
            </w:rPr>
          </w:pPr>
          <w:hyperlink w:anchor="_Toc480993679" w:history="1">
            <w:r w:rsidRPr="00E43D15">
              <w:rPr>
                <w:rStyle w:val="Hyperlink"/>
                <w:noProof/>
                <w:lang w:eastAsia="da-DK"/>
              </w:rPr>
              <w:t>Script til migrering af adgangskontrol</w:t>
            </w:r>
            <w:r>
              <w:rPr>
                <w:noProof/>
                <w:webHidden/>
              </w:rPr>
              <w:tab/>
            </w:r>
            <w:r>
              <w:rPr>
                <w:noProof/>
                <w:webHidden/>
              </w:rPr>
              <w:fldChar w:fldCharType="begin"/>
            </w:r>
            <w:r>
              <w:rPr>
                <w:noProof/>
                <w:webHidden/>
              </w:rPr>
              <w:instrText xml:space="preserve"> PAGEREF _Toc480993679 \h </w:instrText>
            </w:r>
            <w:r>
              <w:rPr>
                <w:noProof/>
                <w:webHidden/>
              </w:rPr>
            </w:r>
            <w:r>
              <w:rPr>
                <w:noProof/>
                <w:webHidden/>
              </w:rPr>
              <w:fldChar w:fldCharType="separate"/>
            </w:r>
            <w:r>
              <w:rPr>
                <w:noProof/>
                <w:webHidden/>
              </w:rPr>
              <w:t>30</w:t>
            </w:r>
            <w:r>
              <w:rPr>
                <w:noProof/>
                <w:webHidden/>
              </w:rPr>
              <w:fldChar w:fldCharType="end"/>
            </w:r>
          </w:hyperlink>
        </w:p>
        <w:p w:rsidR="004745E1" w:rsidRPr="004745E1" w:rsidRDefault="004745E1" w:rsidP="004745E1">
          <w:r>
            <w:rPr>
              <w:b/>
              <w:bCs/>
            </w:rPr>
            <w:fldChar w:fldCharType="end"/>
          </w:r>
        </w:p>
      </w:sdtContent>
    </w:sdt>
    <w:p w:rsidR="008E6422" w:rsidRDefault="008E6422">
      <w:pPr>
        <w:rPr>
          <w:rFonts w:asciiTheme="majorHAnsi" w:eastAsiaTheme="majorEastAsia" w:hAnsiTheme="majorHAnsi" w:cstheme="majorBidi"/>
          <w:b/>
          <w:bCs/>
          <w:color w:val="365F91" w:themeColor="accent1" w:themeShade="BF"/>
          <w:sz w:val="26"/>
          <w:szCs w:val="26"/>
        </w:rPr>
      </w:pPr>
      <w:r>
        <w:br w:type="page"/>
      </w:r>
    </w:p>
    <w:p w:rsidR="004745E1" w:rsidRPr="00E64324" w:rsidRDefault="008E6422" w:rsidP="00E64324">
      <w:pPr>
        <w:jc w:val="center"/>
        <w:rPr>
          <w:b/>
          <w:color w:val="365F91" w:themeColor="accent1" w:themeShade="BF"/>
          <w:sz w:val="26"/>
          <w:szCs w:val="26"/>
        </w:rPr>
      </w:pPr>
      <w:r w:rsidRPr="00E64324">
        <w:rPr>
          <w:b/>
          <w:color w:val="365F91" w:themeColor="accent1" w:themeShade="BF"/>
          <w:sz w:val="26"/>
          <w:szCs w:val="26"/>
        </w:rPr>
        <w:lastRenderedPageBreak/>
        <w:t>A gr</w:t>
      </w:r>
      <w:r w:rsidR="002B3132">
        <w:rPr>
          <w:b/>
          <w:color w:val="365F91" w:themeColor="accent1" w:themeShade="BF"/>
          <w:sz w:val="26"/>
          <w:szCs w:val="26"/>
        </w:rPr>
        <w:t>e</w:t>
      </w:r>
      <w:r w:rsidRPr="00E64324">
        <w:rPr>
          <w:b/>
          <w:color w:val="365F91" w:themeColor="accent1" w:themeShade="BF"/>
          <w:sz w:val="26"/>
          <w:szCs w:val="26"/>
        </w:rPr>
        <w:t>at many thanks to Google.</w:t>
      </w:r>
      <w:r w:rsidRPr="00E64324">
        <w:rPr>
          <w:b/>
          <w:color w:val="365F91" w:themeColor="accent1" w:themeShade="BF"/>
          <w:sz w:val="26"/>
          <w:szCs w:val="26"/>
        </w:rPr>
        <w:br/>
        <w:t>Without G</w:t>
      </w:r>
      <w:r w:rsidR="00FF212B">
        <w:rPr>
          <w:b/>
          <w:color w:val="365F91" w:themeColor="accent1" w:themeShade="BF"/>
          <w:sz w:val="26"/>
          <w:szCs w:val="26"/>
        </w:rPr>
        <w:t>oogle, this wouldn’t have happe</w:t>
      </w:r>
      <w:r w:rsidR="00E64324" w:rsidRPr="00E64324">
        <w:rPr>
          <w:b/>
          <w:color w:val="365F91" w:themeColor="accent1" w:themeShade="BF"/>
          <w:sz w:val="26"/>
          <w:szCs w:val="26"/>
        </w:rPr>
        <w:t>n</w:t>
      </w:r>
      <w:r w:rsidR="00FF212B">
        <w:rPr>
          <w:b/>
          <w:color w:val="365F91" w:themeColor="accent1" w:themeShade="BF"/>
          <w:sz w:val="26"/>
          <w:szCs w:val="26"/>
        </w:rPr>
        <w:t>e</w:t>
      </w:r>
      <w:r w:rsidRPr="00E64324">
        <w:rPr>
          <w:b/>
          <w:color w:val="365F91" w:themeColor="accent1" w:themeShade="BF"/>
          <w:sz w:val="26"/>
          <w:szCs w:val="26"/>
        </w:rPr>
        <w:t>d</w:t>
      </w:r>
      <w:r w:rsidR="002B3132">
        <w:rPr>
          <w:b/>
          <w:color w:val="365F91" w:themeColor="accent1" w:themeShade="BF"/>
          <w:sz w:val="26"/>
          <w:szCs w:val="26"/>
        </w:rPr>
        <w:t>.</w:t>
      </w:r>
    </w:p>
    <w:p w:rsidR="00E64324" w:rsidRDefault="00E64324">
      <w:r>
        <w:br w:type="page"/>
      </w:r>
    </w:p>
    <w:p w:rsidR="00E64324" w:rsidRDefault="00E64324" w:rsidP="00E64324">
      <w:r w:rsidRPr="00E64324">
        <w:rPr>
          <w:b/>
          <w:color w:val="365F91" w:themeColor="accent1" w:themeShade="BF"/>
          <w:sz w:val="26"/>
          <w:szCs w:val="26"/>
        </w:rPr>
        <w:lastRenderedPageBreak/>
        <w:t>Forord</w:t>
      </w:r>
    </w:p>
    <w:p w:rsidR="00E64324" w:rsidRDefault="00E64324" w:rsidP="00E64324">
      <w:r>
        <w:t xml:space="preserve">Engang i en fjern fortid, da jeg var på sidste år i gymnasiet, stod der et fjernsyn og et skrivemaskinetastatur på fysikgangen.  Det viste sig at være en adgang til noget edb; ikke noget for mig. Min daværende interesse for elektronik var primært ovre i den analoge afdeling. Det ændredes hurtigt, og blot to år senere havde jeg en hjemmedatamat – sådan hed det altså i gamle dage. Det var en CP/M-maskine, en NewBrain. </w:t>
      </w:r>
    </w:p>
    <w:p w:rsidR="00E64324" w:rsidRDefault="00E64324" w:rsidP="00E64324"/>
    <w:p w:rsidR="00E64324" w:rsidRDefault="00E64324" w:rsidP="00E64324">
      <w:r>
        <w:t>Operativsystemet var så begrænset i omfang, at det både kunne læses og forstås. Al kodning var i assembler; og maskinkode, når assembleren ikke kunne følge med længere. Det var sjovt at pille i operativsystemet. Alting var småt, nemt og simpelt.</w:t>
      </w:r>
    </w:p>
    <w:p w:rsidR="00E64324" w:rsidRDefault="00E64324" w:rsidP="00E64324"/>
    <w:p w:rsidR="00E64324" w:rsidRDefault="00E64324" w:rsidP="00E64324">
      <w:r>
        <w:t>At begynde fra scratch, hver gang, virkede naturligt. Henad vejen indså jeg fordelene ved genbrug. Genbrug kræver dog, at koden er velfungerende, gennemtest og modstandsdygtig overfor fejlagtig anvendelse.</w:t>
      </w:r>
    </w:p>
    <w:p w:rsidR="00E64324" w:rsidRDefault="00E64324" w:rsidP="00E64324"/>
    <w:p w:rsidR="00E64324" w:rsidRDefault="00C73515" w:rsidP="00E64324">
      <w:r>
        <w:t xml:space="preserve">Men </w:t>
      </w:r>
      <w:r w:rsidR="00E64324">
        <w:t xml:space="preserve">Verden er ikke konstant. Specielt er IT-verdenen ikke konstant. </w:t>
      </w:r>
    </w:p>
    <w:p w:rsidR="00E64324" w:rsidRDefault="00E64324" w:rsidP="00E64324"/>
    <w:p w:rsidR="00E64324" w:rsidRDefault="00E64324" w:rsidP="00E64324">
      <w:r>
        <w:t>Jeg tror på, at ting skal testes, og, at det skal være nemt at teste.</w:t>
      </w:r>
    </w:p>
    <w:p w:rsidR="00E64324" w:rsidRDefault="00E64324" w:rsidP="00E64324">
      <w:r>
        <w:t>Jeg tror på, at det er værd at bygge videre på, hvad andre har lavet.</w:t>
      </w:r>
    </w:p>
    <w:p w:rsidR="00E64324" w:rsidRDefault="00E64324" w:rsidP="00E64324">
      <w:r>
        <w:t>Jeg tro på, at it-systemer skal bygges, for at blive forandret.</w:t>
      </w:r>
    </w:p>
    <w:p w:rsidR="00E64324" w:rsidRDefault="00E64324" w:rsidP="00E64324"/>
    <w:p w:rsidR="00E64324" w:rsidRDefault="00E64324" w:rsidP="00E64324">
      <w:r>
        <w:t xml:space="preserve">Nye udviklingsværktøjer, gør det muligt at komme i gang på ingen tid. Det går faktisk hurtigere at fremstille en ”Hallo World”-webapplikation, end at udtale det. </w:t>
      </w:r>
    </w:p>
    <w:p w:rsidR="00E64324" w:rsidRDefault="00E64324" w:rsidP="00E64324"/>
    <w:p w:rsidR="00E64324" w:rsidRDefault="00E64324" w:rsidP="00E64324">
      <w:r>
        <w:t>Gode, stabile IDE’er, færdige komponenter og frameworks gør it-udvikling nemmere og hurtigere. Ulempen er, at der er så meget mere, der skal læres, før man rigtigt mestrer produkterne. Tillige skal der stadigt tilegnes ny viden inden for samme rammer, da produkterne udvikles hen over tid, og der kommer nye svar på eksisterende problemstillinger.</w:t>
      </w:r>
    </w:p>
    <w:p w:rsidR="00E64324" w:rsidRDefault="00E64324" w:rsidP="00E64324"/>
    <w:p w:rsidR="00C73515" w:rsidRDefault="00E64324" w:rsidP="00E64324">
      <w:pPr>
        <w:rPr>
          <w:noProof/>
          <w:lang w:eastAsia="da-DK"/>
        </w:rPr>
      </w:pPr>
      <w:r>
        <w:t>Baggrunden for dette projekt er netop, at der er kommet nye produkter og andre er forandrede, og at jeg ikke helt har fulgt med.</w:t>
      </w:r>
      <w:r w:rsidR="00C73515" w:rsidRPr="00C73515">
        <w:rPr>
          <w:noProof/>
          <w:lang w:eastAsia="da-DK"/>
        </w:rPr>
        <w:t xml:space="preserve"> </w:t>
      </w:r>
    </w:p>
    <w:p w:rsidR="00C73515" w:rsidRDefault="00C73515" w:rsidP="00E64324">
      <w:pPr>
        <w:rPr>
          <w:noProof/>
          <w:lang w:eastAsia="da-DK"/>
        </w:rPr>
      </w:pPr>
    </w:p>
    <w:p w:rsidR="00C73515" w:rsidRDefault="00C73515" w:rsidP="00E64324">
      <w:pPr>
        <w:rPr>
          <w:noProof/>
          <w:lang w:eastAsia="da-DK"/>
        </w:rPr>
      </w:pPr>
      <w:r>
        <w:rPr>
          <w:noProof/>
          <w:lang w:eastAsia="da-DK"/>
        </w:rPr>
        <w:t>Her er en, der ikke har fulgt med tiden. Don’t be him!</w:t>
      </w:r>
    </w:p>
    <w:p w:rsidR="00C73515" w:rsidRDefault="00C73515" w:rsidP="00E64324">
      <w:pPr>
        <w:rPr>
          <w:noProof/>
          <w:lang w:eastAsia="da-DK"/>
        </w:rPr>
      </w:pPr>
    </w:p>
    <w:p w:rsidR="00E64324" w:rsidRDefault="00C73515" w:rsidP="00E64324">
      <w:r>
        <w:rPr>
          <w:noProof/>
          <w:lang w:eastAsia="da-DK"/>
        </w:rPr>
        <w:drawing>
          <wp:inline distT="0" distB="0" distL="0" distR="0" wp14:anchorId="408E8BE4" wp14:editId="379971C3">
            <wp:extent cx="6105525" cy="2524125"/>
            <wp:effectExtent l="0" t="0" r="9525" b="9525"/>
            <wp:docPr id="30" name="Billede 30" descr="C:\Users\u3249\Pictures\deviant-code-1000px-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3249\Pictures\deviant-code-1000px-d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2524125"/>
                    </a:xfrm>
                    <a:prstGeom prst="rect">
                      <a:avLst/>
                    </a:prstGeom>
                    <a:noFill/>
                    <a:ln>
                      <a:noFill/>
                    </a:ln>
                  </pic:spPr>
                </pic:pic>
              </a:graphicData>
            </a:graphic>
          </wp:inline>
        </w:drawing>
      </w:r>
    </w:p>
    <w:p w:rsidR="00E64324" w:rsidRDefault="00E64324" w:rsidP="00E64324"/>
    <w:p w:rsidR="00E64324" w:rsidRDefault="00E64324" w:rsidP="00E64324">
      <w:r>
        <w:t>Claus Tetens, Hillerød, maj 2017.</w:t>
      </w:r>
    </w:p>
    <w:p w:rsidR="00E64324" w:rsidRPr="00E64324" w:rsidRDefault="00E64324" w:rsidP="00E64324">
      <w:pPr>
        <w:sectPr w:rsidR="00E64324" w:rsidRPr="00E64324" w:rsidSect="00181F19">
          <w:type w:val="continuous"/>
          <w:pgSz w:w="11906" w:h="16838" w:code="9"/>
          <w:pgMar w:top="1701" w:right="1134" w:bottom="1701" w:left="1134" w:header="709" w:footer="709" w:gutter="0"/>
          <w:cols w:space="708"/>
          <w:vAlign w:val="center"/>
          <w:docGrid w:linePitch="360"/>
        </w:sectPr>
      </w:pPr>
    </w:p>
    <w:p w:rsidR="00F008C8" w:rsidRDefault="00F008C8" w:rsidP="00F008C8">
      <w:pPr>
        <w:pStyle w:val="Overskrift1"/>
      </w:pPr>
      <w:bookmarkStart w:id="0" w:name="_Toc480993657"/>
      <w:r>
        <w:lastRenderedPageBreak/>
        <w:t>Voresjazzklub.dk</w:t>
      </w:r>
      <w:bookmarkEnd w:id="0"/>
    </w:p>
    <w:p w:rsidR="00B366FF" w:rsidRDefault="00243752" w:rsidP="00982F0E">
      <w:pPr>
        <w:pStyle w:val="Overskrift2"/>
      </w:pPr>
      <w:bookmarkStart w:id="1" w:name="_Toc480993658"/>
      <w:r>
        <w:t>Indledning</w:t>
      </w:r>
      <w:bookmarkEnd w:id="1"/>
    </w:p>
    <w:p w:rsidR="00F631CC" w:rsidRDefault="00F631CC" w:rsidP="00F631CC">
      <w:r>
        <w:t>Blandt en gruppe mennesker, der alle havde lyst til at ses til noget spisning og musik i byen, har der været et behov for at kunne foreslå arrangementer, og for at kunne melde sig til de enkelte begivenheder.</w:t>
      </w:r>
    </w:p>
    <w:p w:rsidR="005D2B5E" w:rsidRDefault="005D2B5E" w:rsidP="00F631CC"/>
    <w:p w:rsidR="00F631CC" w:rsidRDefault="00F631CC" w:rsidP="00F631CC">
      <w:r>
        <w:t>Det har affødt en ide om at konstruere et mindre website til netop det formål.</w:t>
      </w:r>
    </w:p>
    <w:p w:rsidR="005D2B5E" w:rsidRDefault="005D2B5E" w:rsidP="00F631CC"/>
    <w:p w:rsidR="00F631CC" w:rsidRDefault="00F631CC" w:rsidP="00F631CC">
      <w:r>
        <w:t>Projektet er rent faktisk påbegyndt i starten af 2010, men på grund af noget teknisk bøvl, for lidt tid og anvendelse af en alternativ løsning [1], blev projektet droppet</w:t>
      </w:r>
      <w:r w:rsidR="005D2B5E">
        <w:t xml:space="preserve"> efter kun et par dages arbejde.</w:t>
      </w:r>
    </w:p>
    <w:p w:rsidR="005D2B5E" w:rsidRPr="00A3734A" w:rsidRDefault="005D2B5E" w:rsidP="00F631CC"/>
    <w:p w:rsidR="00F631CC" w:rsidRDefault="005D2B5E" w:rsidP="00F631CC">
      <w:r>
        <w:t>Siden 2010 er der gået syv år og i IT-sammenhæng er det lang tid</w:t>
      </w:r>
      <w:r w:rsidR="00112195">
        <w:t>, bl.a. eksisterede HTML5 ikke [2]</w:t>
      </w:r>
      <w:r>
        <w:t>, så de tanker, der blev gjort dengang er kasseret og skal up to date</w:t>
      </w:r>
      <w:r w:rsidR="00627C0D">
        <w:t>.</w:t>
      </w:r>
    </w:p>
    <w:p w:rsidR="005D2B5E" w:rsidRDefault="005D2B5E" w:rsidP="00F631CC"/>
    <w:p w:rsidR="00627C0D" w:rsidRDefault="00627C0D" w:rsidP="00627C0D">
      <w:r>
        <w:t>Projektet er i en størrelse, hvor der kan laves en demo inden for web-teknologier og databaser, men næppe et helt færdigt website.</w:t>
      </w:r>
    </w:p>
    <w:p w:rsidR="00243752" w:rsidRDefault="00243752" w:rsidP="00982F0E">
      <w:pPr>
        <w:pStyle w:val="Overskrift2"/>
      </w:pPr>
      <w:bookmarkStart w:id="2" w:name="_Toc480993659"/>
      <w:r>
        <w:t>Problemformulering</w:t>
      </w:r>
      <w:bookmarkEnd w:id="2"/>
    </w:p>
    <w:p w:rsidR="00627C0D" w:rsidRDefault="00627C0D" w:rsidP="00627C0D">
      <w:r>
        <w:t>Der skal fremstilles et website til administration af</w:t>
      </w:r>
      <w:r w:rsidR="00B77DFD">
        <w:t xml:space="preserve"> arrangementstilmeldinger bland personer, der er tilmeldt som bruger.</w:t>
      </w:r>
    </w:p>
    <w:p w:rsidR="00B77DFD" w:rsidRDefault="00B77DFD" w:rsidP="00627C0D">
      <w:r>
        <w:t>Der skal kunne oprettes arrangementer</w:t>
      </w:r>
      <w:r w:rsidR="00C30370">
        <w:t>,</w:t>
      </w:r>
      <w:r>
        <w:t xml:space="preserve"> og efter afholdelse, skal det være muligt at uploade billeder.</w:t>
      </w:r>
    </w:p>
    <w:p w:rsidR="00C30370" w:rsidRDefault="00C30370" w:rsidP="00627C0D">
      <w:r>
        <w:t>Brugerne skal selv kunne tilmelde sig og kunne administrere deres konti.</w:t>
      </w:r>
    </w:p>
    <w:p w:rsidR="00C30370" w:rsidRDefault="00C30370" w:rsidP="00627C0D">
      <w:r>
        <w:t>En administrator skal have udvidet adgang til brugerdata og skal bl.a. kunne nulstille passwords.</w:t>
      </w:r>
    </w:p>
    <w:p w:rsidR="00C30370" w:rsidRDefault="00C30370" w:rsidP="00627C0D">
      <w:r>
        <w:t>Brugeradgange og administratorbeføjelser skal opbevares i en database.</w:t>
      </w:r>
    </w:p>
    <w:p w:rsidR="00A437A1" w:rsidRPr="00627C0D" w:rsidRDefault="00A437A1" w:rsidP="00627C0D">
      <w:r>
        <w:t>Der skal anvendes nyere teknologier i det omfang det er praktisk muligt.</w:t>
      </w:r>
    </w:p>
    <w:p w:rsidR="00A3734A" w:rsidRDefault="00A3734A" w:rsidP="00A3734A">
      <w:pPr>
        <w:pStyle w:val="Overskrift2"/>
      </w:pPr>
      <w:bookmarkStart w:id="3" w:name="_Toc480993660"/>
      <w:r>
        <w:t>Afgrænsning</w:t>
      </w:r>
      <w:bookmarkEnd w:id="3"/>
    </w:p>
    <w:p w:rsidR="00B77DFD" w:rsidRDefault="00B77DFD" w:rsidP="00B77DFD">
      <w:r>
        <w:t>Sikkerhed er en væsentlig del af nutidigt web. Derfor ville det være på sin plads at gennemføre den praktiske implementering underanvendelse af sikret tilgang via HTTPS (SSL eller TLS), men da</w:t>
      </w:r>
      <w:r w:rsidR="007837DC">
        <w:t xml:space="preserve"> ikke er gratis [3] at få lagt SSL på sitet, vil sikkerhed kun berøres teoretisk</w:t>
      </w:r>
      <w:r w:rsidR="00C30370">
        <w:t xml:space="preserve"> indtil </w:t>
      </w:r>
      <w:r w:rsidR="00A437A1">
        <w:t xml:space="preserve">en eventuel </w:t>
      </w:r>
      <w:r w:rsidR="00C30370">
        <w:t>go-live.</w:t>
      </w:r>
      <w:r w:rsidR="00A437A1">
        <w:t xml:space="preserve"> Det vil ikke have nogen implikationer for koden på server-siden, da kryptering foregår på socket-niveau</w:t>
      </w:r>
    </w:p>
    <w:p w:rsidR="00A437A1" w:rsidRDefault="00A437A1" w:rsidP="00B77DFD"/>
    <w:p w:rsidR="00A437A1" w:rsidRDefault="00A437A1" w:rsidP="00B77DFD">
      <w:r>
        <w:t>Der er på forhånd valgt et hostingfirma, web10.dk, og en pakke</w:t>
      </w:r>
      <w:r w:rsidR="00AC34DE">
        <w:t xml:space="preserve"> (basic med windowsserver) [6]. Det giver nogle afgrænsninger af de muligheder, der er for at vælge programmeringssprog mv.</w:t>
      </w:r>
    </w:p>
    <w:p w:rsidR="001858B7" w:rsidRDefault="001858B7" w:rsidP="00B77DFD"/>
    <w:p w:rsidR="001858B7" w:rsidRDefault="001858B7" w:rsidP="00B77DFD">
      <w:r>
        <w:t>Da der er tale om en studieopgave, er processen og læring væsentligere end produktet. En afdækning af, hvordan et delproblem løses, væ</w:t>
      </w:r>
      <w:r w:rsidR="004745E1">
        <w:t>gtes højere end at få en lækker applikation</w:t>
      </w:r>
      <w:r>
        <w:t>.</w:t>
      </w:r>
    </w:p>
    <w:p w:rsidR="00243752" w:rsidRDefault="00243752" w:rsidP="00982F0E">
      <w:pPr>
        <w:pStyle w:val="Overskrift2"/>
      </w:pPr>
      <w:bookmarkStart w:id="4" w:name="_Toc480993661"/>
      <w:r>
        <w:t>Teori</w:t>
      </w:r>
      <w:bookmarkEnd w:id="4"/>
    </w:p>
    <w:p w:rsidR="00243752" w:rsidRPr="003D0AB8" w:rsidRDefault="00243752" w:rsidP="00982F0E">
      <w:pPr>
        <w:rPr>
          <w:i/>
          <w:lang w:eastAsia="da-DK"/>
        </w:rPr>
      </w:pPr>
      <w:r w:rsidRPr="003D0AB8">
        <w:rPr>
          <w:i/>
          <w:lang w:eastAsia="da-DK"/>
        </w:rPr>
        <w:t xml:space="preserve">udvikling af dynamiske websider </w:t>
      </w:r>
    </w:p>
    <w:p w:rsidR="00243752" w:rsidRPr="003D0AB8" w:rsidRDefault="00243752" w:rsidP="00982F0E">
      <w:pPr>
        <w:rPr>
          <w:i/>
          <w:lang w:eastAsia="da-DK"/>
        </w:rPr>
      </w:pPr>
      <w:r w:rsidRPr="003D0AB8">
        <w:rPr>
          <w:i/>
          <w:lang w:eastAsia="da-DK"/>
        </w:rPr>
        <w:t xml:space="preserve">principper for eller design og administration af databaser </w:t>
      </w:r>
    </w:p>
    <w:p w:rsidR="00243752" w:rsidRPr="003D0AB8" w:rsidRDefault="00243752" w:rsidP="00982F0E">
      <w:pPr>
        <w:rPr>
          <w:i/>
          <w:lang w:eastAsia="da-DK"/>
        </w:rPr>
      </w:pPr>
      <w:r w:rsidRPr="003D0AB8">
        <w:rPr>
          <w:i/>
          <w:lang w:eastAsia="da-DK"/>
        </w:rPr>
        <w:t xml:space="preserve">netværksapplikationer </w:t>
      </w:r>
    </w:p>
    <w:p w:rsidR="00243752" w:rsidRPr="003D0AB8" w:rsidRDefault="00243752" w:rsidP="00982F0E">
      <w:pPr>
        <w:rPr>
          <w:i/>
          <w:lang w:eastAsia="da-DK"/>
        </w:rPr>
      </w:pPr>
      <w:r w:rsidRPr="003D0AB8">
        <w:rPr>
          <w:i/>
          <w:lang w:eastAsia="da-DK"/>
        </w:rPr>
        <w:t xml:space="preserve">kommunikationsprotokoller </w:t>
      </w:r>
    </w:p>
    <w:p w:rsidR="00243752" w:rsidRPr="003D0AB8" w:rsidRDefault="00243752" w:rsidP="00982F0E">
      <w:pPr>
        <w:rPr>
          <w:i/>
          <w:lang w:eastAsia="da-DK"/>
        </w:rPr>
      </w:pPr>
      <w:r w:rsidRPr="003D0AB8">
        <w:rPr>
          <w:i/>
          <w:lang w:eastAsia="da-DK"/>
        </w:rPr>
        <w:t xml:space="preserve">netværkskomponenter (routere, firewalls, etc.) </w:t>
      </w:r>
    </w:p>
    <w:p w:rsidR="00243752" w:rsidRDefault="00243752" w:rsidP="00982F0E">
      <w:pPr>
        <w:rPr>
          <w:i/>
          <w:lang w:eastAsia="da-DK"/>
        </w:rPr>
      </w:pPr>
      <w:r w:rsidRPr="003D0AB8">
        <w:rPr>
          <w:i/>
          <w:lang w:eastAsia="da-DK"/>
        </w:rPr>
        <w:t xml:space="preserve">metoder til test eller validering af ovennævnte </w:t>
      </w:r>
    </w:p>
    <w:p w:rsidR="00F7793A" w:rsidRDefault="00F7793A" w:rsidP="00F7793A">
      <w:pPr>
        <w:pStyle w:val="Overskrift3"/>
      </w:pPr>
      <w:bookmarkStart w:id="5" w:name="_Toc480993662"/>
      <w:r>
        <w:lastRenderedPageBreak/>
        <w:t>Teknologivalg</w:t>
      </w:r>
      <w:bookmarkEnd w:id="5"/>
    </w:p>
    <w:p w:rsidR="00F7793A" w:rsidRPr="00F631CC" w:rsidRDefault="00F7793A" w:rsidP="00F7793A">
      <w:r>
        <w:t>Som et forprojekt, skulle det undersøges, hvilke teknologier, der skulle anvendes under fremstilling af websitet. Forfatteren har allerede arbejdet med Java/JSP og Java/Wicket, så der ville ikke være meget sport i at anvende disse i forbindelse med en studieopgave.</w:t>
      </w:r>
    </w:p>
    <w:p w:rsidR="00211821" w:rsidRDefault="00211821" w:rsidP="00F7793A"/>
    <w:p w:rsidR="00F7793A" w:rsidRDefault="00F7793A" w:rsidP="00F7793A">
      <w:r>
        <w:t xml:space="preserve">Tilbage stod så PHP, ASP.NET </w:t>
      </w:r>
      <w:r w:rsidR="009746D2">
        <w:t>og ASP.NET MVC som de mest oplagte kandidater.</w:t>
      </w:r>
    </w:p>
    <w:p w:rsidR="00211821" w:rsidRPr="00B77DFD" w:rsidRDefault="00211821" w:rsidP="00F7793A"/>
    <w:p w:rsidR="00F7793A" w:rsidRPr="00F7793A" w:rsidRDefault="00F7793A" w:rsidP="00F7793A">
      <w:r>
        <w:t>PHP er relativt let tilgængeligt og med en pakke som xampp [</w:t>
      </w:r>
      <w:r w:rsidR="0012536D">
        <w:t>15</w:t>
      </w:r>
      <w:r>
        <w:t>] får man et fuldt integreret og kørende miljø. Det er nemt at komme i gang med, og det tager kun få minutter at lave en dynamisk udgave af ”Hallo World”</w:t>
      </w:r>
      <w:r w:rsidR="00F96774">
        <w:t>. Det er illustreret i appendix ”Noget hurtig PHP”</w:t>
      </w:r>
    </w:p>
    <w:p w:rsidR="003D0AB8" w:rsidRDefault="003D0AB8" w:rsidP="00982F0E">
      <w:pPr>
        <w:rPr>
          <w:lang w:eastAsia="da-DK"/>
        </w:rPr>
      </w:pPr>
    </w:p>
    <w:p w:rsidR="00FA58E5" w:rsidRDefault="00FA58E5" w:rsidP="00982F0E">
      <w:pPr>
        <w:rPr>
          <w:lang w:eastAsia="da-DK"/>
        </w:rPr>
      </w:pPr>
      <w:r>
        <w:rPr>
          <w:lang w:eastAsia="da-DK"/>
        </w:rPr>
        <w:t>Et af webhostingsfirmaets begrænsninger er, at man kan enten vælge Linux/PHP eller Windows/ASP.NET</w:t>
      </w:r>
      <w:r w:rsidR="003C34D1">
        <w:rPr>
          <w:lang w:eastAsia="da-DK"/>
        </w:rPr>
        <w:t>. Valget var i forvejen faldet på Windows, så PHP er ude.</w:t>
      </w:r>
    </w:p>
    <w:p w:rsidR="003C34D1" w:rsidRDefault="003C34D1" w:rsidP="00982F0E">
      <w:pPr>
        <w:rPr>
          <w:lang w:eastAsia="da-DK"/>
        </w:rPr>
      </w:pPr>
    </w:p>
    <w:p w:rsidR="003C34D1" w:rsidRDefault="003C34D1" w:rsidP="00982F0E">
      <w:pPr>
        <w:rPr>
          <w:lang w:eastAsia="da-DK"/>
        </w:rPr>
      </w:pPr>
      <w:r>
        <w:rPr>
          <w:lang w:eastAsia="da-DK"/>
        </w:rPr>
        <w:t>Forfatteren har et beskedent kendskab til aps.net fra tidligere; dog må det konstateres, at der er sket en udvikling de sidste omtrent syv år, hvor asp.net sidst blev anvendt.</w:t>
      </w:r>
    </w:p>
    <w:p w:rsidR="003C34D1" w:rsidRDefault="003C34D1" w:rsidP="00982F0E">
      <w:pPr>
        <w:rPr>
          <w:lang w:eastAsia="da-DK"/>
        </w:rPr>
      </w:pPr>
    </w:p>
    <w:p w:rsidR="003C34D1" w:rsidRDefault="003C34D1" w:rsidP="00982F0E">
      <w:pPr>
        <w:rPr>
          <w:lang w:eastAsia="da-DK"/>
        </w:rPr>
      </w:pPr>
      <w:r>
        <w:rPr>
          <w:lang w:eastAsia="da-DK"/>
        </w:rPr>
        <w:t xml:space="preserve">MVC som design-pattern er kendt, men asp.net mvc er nyt. Da en væsentlig del af projektet er læring, vil det være </w:t>
      </w:r>
      <w:r w:rsidR="00F4719A">
        <w:rPr>
          <w:lang w:eastAsia="da-DK"/>
        </w:rPr>
        <w:t>naturligt</w:t>
      </w:r>
      <w:r>
        <w:rPr>
          <w:lang w:eastAsia="da-DK"/>
        </w:rPr>
        <w:t xml:space="preserve">, at kaste sig over dette framework. Første version kom frem for otte, ni år siden, og har undergået en del forandring undervejs. </w:t>
      </w:r>
    </w:p>
    <w:p w:rsidR="003C34D1" w:rsidRDefault="003C34D1" w:rsidP="00982F0E">
      <w:pPr>
        <w:rPr>
          <w:lang w:eastAsia="da-DK"/>
        </w:rPr>
      </w:pPr>
    </w:p>
    <w:p w:rsidR="003C34D1" w:rsidRDefault="003C34D1" w:rsidP="00982F0E">
      <w:pPr>
        <w:rPr>
          <w:lang w:eastAsia="da-DK"/>
        </w:rPr>
      </w:pPr>
      <w:r>
        <w:rPr>
          <w:lang w:eastAsia="da-DK"/>
        </w:rPr>
        <w:t>Google er en kammarat, når det drejer sig om it-udvikling. Der er altid svar på problemstillinger, men i forbindelse med asp.net mvc har der været mange fejlskud, fordi produktet har undergået så store forandringer. Der har flere gange været henvisninger til metodikker, der ganske si</w:t>
      </w:r>
      <w:r w:rsidR="00C6771B">
        <w:rPr>
          <w:lang w:eastAsia="da-DK"/>
        </w:rPr>
        <w:t xml:space="preserve">mpelt ikke anvendes, og kan anvendes, </w:t>
      </w:r>
      <w:r>
        <w:rPr>
          <w:lang w:eastAsia="da-DK"/>
        </w:rPr>
        <w:t xml:space="preserve">længere. </w:t>
      </w:r>
    </w:p>
    <w:p w:rsidR="009746D2" w:rsidRDefault="009746D2" w:rsidP="00982F0E">
      <w:pPr>
        <w:rPr>
          <w:lang w:eastAsia="da-DK"/>
        </w:rPr>
      </w:pPr>
    </w:p>
    <w:p w:rsidR="009746D2" w:rsidRDefault="009746D2" w:rsidP="00982F0E">
      <w:pPr>
        <w:rPr>
          <w:lang w:eastAsia="da-DK"/>
        </w:rPr>
      </w:pPr>
      <w:r>
        <w:rPr>
          <w:lang w:eastAsia="da-DK"/>
        </w:rPr>
        <w:t>Betydningen af denne udvikling er, at der har været bruge for mange små eksperimenter og undersøgelse af, hvad koden rent faktisk gør, for at kunne fremstille en brugbar kode.</w:t>
      </w:r>
    </w:p>
    <w:p w:rsidR="009746D2" w:rsidRDefault="009746D2" w:rsidP="00982F0E">
      <w:pPr>
        <w:rPr>
          <w:lang w:eastAsia="da-DK"/>
        </w:rPr>
      </w:pPr>
    </w:p>
    <w:p w:rsidR="009746D2" w:rsidRDefault="009746D2" w:rsidP="00982F0E">
      <w:pPr>
        <w:rPr>
          <w:lang w:eastAsia="da-DK"/>
        </w:rPr>
      </w:pPr>
      <w:r>
        <w:rPr>
          <w:lang w:eastAsia="da-DK"/>
        </w:rPr>
        <w:t>Undervejs i projektet har det været nødvendigt at skifte maskine, og da det oprindelige projekt, på grund af de mange eksperimenter, var blevet noget saneringsmodent, var det oplagt at begynde forfra. I rapporten er der både henvisninger til det gamle projekt – VoresJazzklubSomMvc – og det ny, med navnet Voresjazzklub.</w:t>
      </w:r>
    </w:p>
    <w:p w:rsidR="00211821" w:rsidRDefault="00FC7F11" w:rsidP="00FC7F11">
      <w:pPr>
        <w:pStyle w:val="Overskrift3"/>
        <w:rPr>
          <w:lang w:eastAsia="da-DK"/>
        </w:rPr>
      </w:pPr>
      <w:bookmarkStart w:id="6" w:name="_Toc480993663"/>
      <w:r>
        <w:rPr>
          <w:lang w:eastAsia="da-DK"/>
        </w:rPr>
        <w:t>MVC som design pattern</w:t>
      </w:r>
      <w:bookmarkEnd w:id="6"/>
    </w:p>
    <w:p w:rsidR="00FA7D99" w:rsidRDefault="00FA7D99" w:rsidP="00FA7D99">
      <w:r>
        <w:t xml:space="preserve">Design patterns </w:t>
      </w:r>
      <w:r w:rsidR="00971451">
        <w:t xml:space="preserve">er mønstre, der opdages i gode løsninger af forskellige problemstillinger. Hvis man i flere it-systemer har fundet frem til samme mønster, og det fungerer godt, så kunne der være en anledning til, </w:t>
      </w:r>
      <w:r w:rsidR="002F03DF">
        <w:t>at det næste projekt, med samme type opgave, også skal bygges efter det fundne mønster.</w:t>
      </w:r>
    </w:p>
    <w:p w:rsidR="002F03DF" w:rsidRDefault="002F03DF" w:rsidP="00FA7D99"/>
    <w:p w:rsidR="002F03DF" w:rsidRDefault="002F03DF" w:rsidP="00FA7D99">
      <w:r>
        <w:t>Et af de udbredte mønstre, er MVC. Model – View – Control.</w:t>
      </w:r>
    </w:p>
    <w:p w:rsidR="002F03DF" w:rsidRDefault="002F03DF" w:rsidP="00FA7D99">
      <w:r>
        <w:t xml:space="preserve">Model holder de data, der skal arbejdes med. View er til brugerinteraktion, og Control er forretningslogikken. </w:t>
      </w:r>
      <w:r w:rsidR="00BA22D8">
        <w:t>MVC er ikke kun anvendeligt i forbindelse med personer, men kan også fint bruges ved kommunikation mellem maskiner. I stedet for at hænge en webbrowser</w:t>
      </w:r>
      <w:r w:rsidR="00C41CA0">
        <w:t xml:space="preserve"> på view-delen, kunne man udstille dataudvekslingen som webservice</w:t>
      </w:r>
      <w:r w:rsidR="004B2C01">
        <w:t xml:space="preserve"> (stikord: SOAP/WSDL, REST</w:t>
      </w:r>
      <w:r w:rsidR="00C41CA0">
        <w:t>)</w:t>
      </w:r>
      <w:r w:rsidR="004B2C01">
        <w:t>.</w:t>
      </w:r>
    </w:p>
    <w:p w:rsidR="00FA7D99" w:rsidRDefault="00FA7D99" w:rsidP="00FA7D99"/>
    <w:p w:rsidR="009105B3" w:rsidRDefault="009105B3" w:rsidP="00FA7D99">
      <w:r>
        <w:t>Herunder er det skitseret, hvordan sammenhængen mellem de tre dele af MVC kan opfattes.</w:t>
      </w:r>
    </w:p>
    <w:p w:rsidR="00FA7D99" w:rsidRDefault="00FA7D99" w:rsidP="00FA7D99">
      <w:r>
        <w:rPr>
          <w:noProof/>
          <w:lang w:eastAsia="da-DK"/>
        </w:rPr>
        <w:lastRenderedPageBreak/>
        <w:drawing>
          <wp:inline distT="0" distB="0" distL="0" distR="0" wp14:anchorId="76CAEE1B" wp14:editId="621D8335">
            <wp:extent cx="4305300" cy="2800350"/>
            <wp:effectExtent l="0" t="0" r="0" b="0"/>
            <wp:docPr id="7" name="Billede 7" descr="Billedresultat for 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lledresultat for mvc patter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05300" cy="2800350"/>
                    </a:xfrm>
                    <a:prstGeom prst="rect">
                      <a:avLst/>
                    </a:prstGeom>
                    <a:noFill/>
                    <a:ln>
                      <a:noFill/>
                    </a:ln>
                  </pic:spPr>
                </pic:pic>
              </a:graphicData>
            </a:graphic>
          </wp:inline>
        </w:drawing>
      </w:r>
      <w:r>
        <w:t xml:space="preserve"> [18]</w:t>
      </w:r>
    </w:p>
    <w:p w:rsidR="00FA7D99" w:rsidRDefault="00FA7D99" w:rsidP="00FA7D99"/>
    <w:p w:rsidR="00FA7D99" w:rsidRDefault="003E13D9" w:rsidP="00FA7D99">
      <w:r>
        <w:t>I ASP.Net MVC opnås</w:t>
      </w:r>
      <w:r w:rsidR="00D94BAC">
        <w:t xml:space="preserve"> sammenhængen </w:t>
      </w:r>
      <w:r>
        <w:t>ved at navnet på view’et og navnet på metoden knyttes sammen.</w:t>
      </w:r>
    </w:p>
    <w:p w:rsidR="00FA7D99" w:rsidRPr="00FA7D99" w:rsidRDefault="00FA7D99" w:rsidP="00FA7D99">
      <w:pPr>
        <w:rPr>
          <w:lang w:eastAsia="da-DK"/>
        </w:rPr>
      </w:pPr>
    </w:p>
    <w:p w:rsidR="00211821" w:rsidRDefault="00211821" w:rsidP="00982F0E">
      <w:pPr>
        <w:rPr>
          <w:lang w:eastAsia="da-DK"/>
        </w:rPr>
      </w:pPr>
    </w:p>
    <w:p w:rsidR="00827606" w:rsidRDefault="00827606" w:rsidP="008E2004">
      <w:pPr>
        <w:pStyle w:val="Overskrift3"/>
        <w:rPr>
          <w:lang w:eastAsia="da-DK"/>
        </w:rPr>
      </w:pPr>
      <w:bookmarkStart w:id="7" w:name="_Toc480993664"/>
      <w:r>
        <w:rPr>
          <w:lang w:eastAsia="da-DK"/>
        </w:rPr>
        <w:t>Et dynamisk website</w:t>
      </w:r>
      <w:bookmarkEnd w:id="7"/>
    </w:p>
    <w:p w:rsidR="00827606" w:rsidRDefault="00827606" w:rsidP="00827606">
      <w:pPr>
        <w:rPr>
          <w:lang w:eastAsia="da-DK"/>
        </w:rPr>
      </w:pPr>
      <w:r>
        <w:rPr>
          <w:lang w:eastAsia="da-DK"/>
        </w:rPr>
        <w:t>I sagens natur kan man i praksis ikke klare opgaven med statiske web-sider alene. I så fald skulle enhver ændring af data medføre en manuel ændring på en eller flere sider.</w:t>
      </w:r>
    </w:p>
    <w:p w:rsidR="00827606" w:rsidRDefault="00827606" w:rsidP="00827606">
      <w:pPr>
        <w:rPr>
          <w:lang w:eastAsia="da-DK"/>
        </w:rPr>
      </w:pPr>
    </w:p>
    <w:p w:rsidR="00827606" w:rsidRDefault="00827606" w:rsidP="00827606">
      <w:pPr>
        <w:rPr>
          <w:lang w:eastAsia="da-DK"/>
        </w:rPr>
      </w:pPr>
      <w:r>
        <w:rPr>
          <w:lang w:eastAsia="da-DK"/>
        </w:rPr>
        <w:t>Det påtænkte website vil have en fastlagt struktur, men indholdet vil variere ud fra da lagrede data; herunder vil visse data og funktioner kun være tilgængelige for personer, der er registreret som administrator.</w:t>
      </w:r>
    </w:p>
    <w:p w:rsidR="00827606" w:rsidRDefault="00827606" w:rsidP="00827606">
      <w:pPr>
        <w:rPr>
          <w:lang w:eastAsia="da-DK"/>
        </w:rPr>
      </w:pPr>
    </w:p>
    <w:p w:rsidR="00827606" w:rsidRPr="00827606" w:rsidRDefault="00827606" w:rsidP="00827606">
      <w:pPr>
        <w:rPr>
          <w:lang w:eastAsia="da-DK"/>
        </w:rPr>
      </w:pPr>
      <w:r>
        <w:rPr>
          <w:lang w:eastAsia="da-DK"/>
        </w:rPr>
        <w:t>Brugeren, der har oprettet data, og administrator vil have mulighed for at ændre data.</w:t>
      </w:r>
    </w:p>
    <w:p w:rsidR="003D0AB8" w:rsidRDefault="008E2004" w:rsidP="008E2004">
      <w:pPr>
        <w:pStyle w:val="Overskrift3"/>
        <w:rPr>
          <w:lang w:eastAsia="da-DK"/>
        </w:rPr>
      </w:pPr>
      <w:bookmarkStart w:id="8" w:name="_Toc480993665"/>
      <w:r>
        <w:rPr>
          <w:lang w:eastAsia="da-DK"/>
        </w:rPr>
        <w:t>Betragtninger omkring sikkerhed</w:t>
      </w:r>
      <w:bookmarkEnd w:id="8"/>
    </w:p>
    <w:p w:rsidR="008E2004" w:rsidRDefault="00F47451" w:rsidP="00F47451">
      <w:pPr>
        <w:pStyle w:val="Overskrift3"/>
        <w:rPr>
          <w:lang w:eastAsia="da-DK"/>
        </w:rPr>
      </w:pPr>
      <w:bookmarkStart w:id="9" w:name="_Toc480993666"/>
      <w:r>
        <w:rPr>
          <w:lang w:eastAsia="da-DK"/>
        </w:rPr>
        <w:t>Databasemodel</w:t>
      </w:r>
      <w:bookmarkEnd w:id="9"/>
    </w:p>
    <w:p w:rsidR="0012131F" w:rsidRPr="00A0202B" w:rsidRDefault="0012131F" w:rsidP="0012131F">
      <w:pPr>
        <w:tabs>
          <w:tab w:val="left" w:pos="2552"/>
        </w:tabs>
        <w:ind w:left="2552" w:hanging="2552"/>
        <w:rPr>
          <w:b/>
        </w:rPr>
      </w:pPr>
      <w:r w:rsidRPr="00A0202B">
        <w:rPr>
          <w:b/>
        </w:rPr>
        <w:t>Attributter</w:t>
      </w:r>
      <w:r w:rsidRPr="00A0202B">
        <w:rPr>
          <w:b/>
        </w:rPr>
        <w:tab/>
        <w:t>Anvendelse</w:t>
      </w:r>
    </w:p>
    <w:p w:rsidR="0012131F" w:rsidRDefault="0012131F" w:rsidP="0012131F">
      <w:pPr>
        <w:tabs>
          <w:tab w:val="left" w:pos="2552"/>
        </w:tabs>
        <w:ind w:left="2552" w:hanging="2552"/>
      </w:pPr>
      <w:r>
        <w:t>brugerId</w:t>
      </w:r>
      <w:r>
        <w:tab/>
        <w:t>brugerens eget valg af identifikation. Skal være unik.</w:t>
      </w:r>
    </w:p>
    <w:p w:rsidR="0012131F" w:rsidRDefault="0012131F" w:rsidP="0012131F">
      <w:pPr>
        <w:tabs>
          <w:tab w:val="left" w:pos="2552"/>
        </w:tabs>
        <w:ind w:left="2552" w:hanging="2552"/>
      </w:pPr>
      <w:r>
        <w:t>createTs</w:t>
      </w:r>
      <w:r>
        <w:tab/>
        <w:t>tidspunkt for, hvornår rækken er oprettet eller ændret</w:t>
      </w:r>
    </w:p>
    <w:p w:rsidR="0012131F" w:rsidRDefault="0012131F" w:rsidP="0012131F">
      <w:pPr>
        <w:tabs>
          <w:tab w:val="left" w:pos="2552"/>
        </w:tabs>
        <w:ind w:left="2552" w:hanging="2552"/>
      </w:pPr>
      <w:r>
        <w:t>password</w:t>
      </w:r>
      <w:r>
        <w:tab/>
        <w:t>brugerens password i hashed udgave</w:t>
      </w:r>
    </w:p>
    <w:p w:rsidR="0012131F" w:rsidRDefault="0012131F" w:rsidP="0012131F">
      <w:pPr>
        <w:tabs>
          <w:tab w:val="left" w:pos="2552"/>
        </w:tabs>
        <w:ind w:left="2552" w:hanging="2552"/>
      </w:pPr>
      <w:r>
        <w:t>salt</w:t>
      </w:r>
      <w:r>
        <w:tab/>
        <w:t>det salt, der skal gøre hash'en forskellig fra andre hashes af samme password</w:t>
      </w:r>
    </w:p>
    <w:p w:rsidR="0012131F" w:rsidRDefault="0012131F" w:rsidP="0012131F">
      <w:pPr>
        <w:tabs>
          <w:tab w:val="left" w:pos="2552"/>
        </w:tabs>
        <w:ind w:left="2552" w:hanging="2552"/>
      </w:pPr>
      <w:r>
        <w:t>email</w:t>
      </w:r>
      <w:r>
        <w:tab/>
        <w:t>email-adresse</w:t>
      </w:r>
    </w:p>
    <w:p w:rsidR="0012131F" w:rsidRDefault="0012131F" w:rsidP="0012131F">
      <w:pPr>
        <w:tabs>
          <w:tab w:val="left" w:pos="2552"/>
        </w:tabs>
        <w:ind w:left="2552" w:hanging="2552"/>
      </w:pPr>
      <w:r>
        <w:t>prim</w:t>
      </w:r>
      <w:r>
        <w:tab/>
        <w:t>markering af den foretrukne email-adresser</w:t>
      </w:r>
    </w:p>
    <w:p w:rsidR="0012131F" w:rsidRDefault="0012131F" w:rsidP="0012131F">
      <w:pPr>
        <w:tabs>
          <w:tab w:val="left" w:pos="2552"/>
        </w:tabs>
        <w:ind w:left="2552" w:hanging="2552"/>
      </w:pPr>
      <w:r>
        <w:t>erAdmin</w:t>
      </w:r>
      <w:r>
        <w:tab/>
        <w:t>om brugeren har administrative rettigheder</w:t>
      </w:r>
    </w:p>
    <w:p w:rsidR="0012131F" w:rsidRDefault="0012131F" w:rsidP="0012131F">
      <w:pPr>
        <w:tabs>
          <w:tab w:val="left" w:pos="2552"/>
        </w:tabs>
        <w:ind w:left="2552" w:hanging="2552"/>
      </w:pPr>
      <w:r>
        <w:t>lastLogon</w:t>
      </w:r>
      <w:r>
        <w:tab/>
        <w:t>hvornår har brugeren sidste logget sig på systemet</w:t>
      </w:r>
    </w:p>
    <w:p w:rsidR="0012131F" w:rsidRDefault="0012131F" w:rsidP="0012131F">
      <w:pPr>
        <w:tabs>
          <w:tab w:val="left" w:pos="2552"/>
        </w:tabs>
        <w:ind w:left="2552" w:hanging="2552"/>
      </w:pPr>
      <w:r>
        <w:t>logonCnt</w:t>
      </w:r>
      <w:r>
        <w:tab/>
        <w:t>hvor mange gange har brugeren været på</w:t>
      </w:r>
    </w:p>
    <w:p w:rsidR="0012131F" w:rsidRDefault="0012131F" w:rsidP="0012131F">
      <w:pPr>
        <w:tabs>
          <w:tab w:val="left" w:pos="2552"/>
        </w:tabs>
        <w:ind w:left="2552" w:hanging="2552"/>
      </w:pPr>
      <w:r>
        <w:t>arrangementBeskrivelse</w:t>
      </w:r>
      <w:r>
        <w:tab/>
        <w:t>en kort forklaring på, hvad arrangement går ud på</w:t>
      </w:r>
    </w:p>
    <w:p w:rsidR="0012131F" w:rsidRDefault="0012131F" w:rsidP="0012131F">
      <w:pPr>
        <w:tabs>
          <w:tab w:val="left" w:pos="2552"/>
        </w:tabs>
        <w:ind w:left="2552" w:hanging="2552"/>
      </w:pPr>
      <w:r>
        <w:t>arrangementWeb</w:t>
      </w:r>
      <w:r>
        <w:tab/>
        <w:t>link til web-siden, hvis en sådan findes</w:t>
      </w:r>
    </w:p>
    <w:p w:rsidR="0012131F" w:rsidRDefault="0012131F" w:rsidP="0012131F">
      <w:pPr>
        <w:tabs>
          <w:tab w:val="left" w:pos="2552"/>
        </w:tabs>
        <w:ind w:left="2552" w:hanging="2552"/>
      </w:pPr>
      <w:r>
        <w:t>arrangementDt</w:t>
      </w:r>
      <w:r>
        <w:tab/>
        <w:t>hvilken dato afholdes arrangementet</w:t>
      </w:r>
    </w:p>
    <w:p w:rsidR="0012131F" w:rsidRDefault="0012131F" w:rsidP="0012131F">
      <w:pPr>
        <w:tabs>
          <w:tab w:val="left" w:pos="2552"/>
        </w:tabs>
        <w:ind w:left="2552" w:hanging="2552"/>
      </w:pPr>
      <w:r>
        <w:t>arrangementTid</w:t>
      </w:r>
      <w:r>
        <w:tab/>
        <w:t>hvad tid på dagen indledes arrangementet</w:t>
      </w:r>
    </w:p>
    <w:p w:rsidR="0012131F" w:rsidRDefault="0012131F" w:rsidP="0012131F">
      <w:pPr>
        <w:tabs>
          <w:tab w:val="left" w:pos="2552"/>
        </w:tabs>
        <w:ind w:left="2552" w:hanging="2552"/>
      </w:pPr>
      <w:r>
        <w:t>erTilmeldt</w:t>
      </w:r>
      <w:r>
        <w:tab/>
        <w:t>om bruger er tilmeldt arrangement</w:t>
      </w:r>
    </w:p>
    <w:p w:rsidR="0012131F" w:rsidRDefault="0012131F" w:rsidP="0012131F">
      <w:pPr>
        <w:tabs>
          <w:tab w:val="left" w:pos="2552"/>
        </w:tabs>
        <w:ind w:left="2552" w:hanging="2552"/>
      </w:pPr>
      <w:r>
        <w:t>spiseSted</w:t>
      </w:r>
      <w:r>
        <w:tab/>
        <w:t>hvis der er spisning inkluderet, så navn og adresse på spisested</w:t>
      </w:r>
    </w:p>
    <w:p w:rsidR="0012131F" w:rsidRDefault="0012131F" w:rsidP="0012131F">
      <w:pPr>
        <w:tabs>
          <w:tab w:val="left" w:pos="2552"/>
        </w:tabs>
        <w:ind w:left="2552" w:hanging="2552"/>
      </w:pPr>
      <w:r>
        <w:lastRenderedPageBreak/>
        <w:t>spiseTid</w:t>
      </w:r>
      <w:r>
        <w:tab/>
        <w:t>tidspunkt for spisning under antagelse af, at det er samme dato som arrangementet</w:t>
      </w:r>
    </w:p>
    <w:p w:rsidR="0012131F" w:rsidRDefault="0012131F" w:rsidP="0012131F">
      <w:pPr>
        <w:tabs>
          <w:tab w:val="left" w:pos="2552"/>
        </w:tabs>
        <w:ind w:left="2552" w:hanging="2552"/>
      </w:pPr>
      <w:r>
        <w:t>spiser</w:t>
      </w:r>
      <w:r>
        <w:tab/>
        <w:t>om bruger deltager i spisning</w:t>
      </w:r>
    </w:p>
    <w:p w:rsidR="0012131F" w:rsidRDefault="0012131F" w:rsidP="0012131F">
      <w:pPr>
        <w:tabs>
          <w:tab w:val="left" w:pos="2552"/>
        </w:tabs>
        <w:ind w:left="2552" w:hanging="2552"/>
      </w:pPr>
      <w:r>
        <w:t>billedAdresse</w:t>
      </w:r>
      <w:r>
        <w:tab/>
        <w:t xml:space="preserve">path/filename.extention for uploadede billeder fra arrangementet </w:t>
      </w:r>
    </w:p>
    <w:p w:rsidR="0012131F" w:rsidRDefault="0012131F" w:rsidP="0012131F">
      <w:pPr>
        <w:tabs>
          <w:tab w:val="left" w:pos="2552"/>
        </w:tabs>
        <w:ind w:left="2552" w:hanging="2552"/>
      </w:pPr>
      <w:r>
        <w:t>kommentar</w:t>
      </w:r>
      <w:r>
        <w:tab/>
        <w:t>en optionel tekst om billedet</w:t>
      </w:r>
    </w:p>
    <w:p w:rsidR="0012131F" w:rsidRDefault="0012131F" w:rsidP="0012131F"/>
    <w:p w:rsidR="0012131F" w:rsidRDefault="0012131F" w:rsidP="0012131F">
      <w:r>
        <w:t>Password og salt gemmes i et antal versioner for at brugeren ikke skal kunne genanvende et password før der er gået et antal generationer.</w:t>
      </w:r>
    </w:p>
    <w:p w:rsidR="0012131F" w:rsidRDefault="0012131F" w:rsidP="0012131F"/>
    <w:p w:rsidR="0012131F" w:rsidRDefault="0012131F" w:rsidP="0012131F">
      <w:r>
        <w:t>Da email-adresser er universelt unikke, vil det være en oplagt mulighed at lade adressen indgå som en del af nøglen, men det er valgt, at email-adressen skal være optionel, og det skal være muligt at ændre den.</w:t>
      </w:r>
    </w:p>
    <w:p w:rsidR="0012131F" w:rsidRDefault="0012131F" w:rsidP="0012131F"/>
    <w:p w:rsidR="0012131F" w:rsidRDefault="0012131F" w:rsidP="0012131F">
      <w:r>
        <w:t xml:space="preserve">I nogle RDBMS'er eksisterer en auto-increment værdi, så hver gang der indsættes en række tælles op. Microsoft SQLserver </w:t>
      </w:r>
      <w:r w:rsidR="00786698">
        <w:t>[8]</w:t>
      </w:r>
      <w:r>
        <w:t xml:space="preserve"> har en værdi, der tager udgangspunkt i timestamp, men er garanteret unik. Disse er naturlige valg til identifikation af en række i en tabel.</w:t>
      </w:r>
    </w:p>
    <w:p w:rsidR="0012131F" w:rsidRDefault="0012131F" w:rsidP="0012131F"/>
    <w:p w:rsidR="0012131F" w:rsidRDefault="0012131F" w:rsidP="0012131F">
      <w:r>
        <w:t>Hvis ikke der er en datatype med automatisk optælling, kan man konstruere sig frem til en sådan, under forudsætning af, at operationen kan køre atomisk. Altså at der ikke er flere, der kan indsætte eller opdatere samtidigt på samme tabel. Konstruktionen vil se ud som følgende:</w:t>
      </w:r>
    </w:p>
    <w:p w:rsidR="0012131F" w:rsidRDefault="0012131F" w:rsidP="0012131F">
      <w:r>
        <w:t>Der er en kolonne med navn serialNumber, der indeholder et stigende rækkenummer for tabellen.</w:t>
      </w:r>
    </w:p>
    <w:p w:rsidR="0012131F" w:rsidRDefault="0012131F" w:rsidP="0012131F"/>
    <w:p w:rsidR="0012131F" w:rsidRPr="00A0202B" w:rsidRDefault="0012131F" w:rsidP="0012131F">
      <w:pPr>
        <w:pStyle w:val="SQLcode"/>
      </w:pPr>
      <w:r w:rsidRPr="00A0202B">
        <w:t>Insert into tabelNavn (serialNumber, ....) values((select max(serialNumber)+1, ...);</w:t>
      </w:r>
    </w:p>
    <w:p w:rsidR="0012131F" w:rsidRPr="001A78B5" w:rsidRDefault="0012131F" w:rsidP="0012131F">
      <w:pPr>
        <w:rPr>
          <w:lang w:val="en-US"/>
        </w:rPr>
      </w:pPr>
    </w:p>
    <w:p w:rsidR="0012131F" w:rsidRDefault="0012131F" w:rsidP="0012131F">
      <w:r>
        <w:t>I en miniature-applikation som nærværende vil det ikke være noget problem at have en lås på hele tabellen, så kun en af gangen kan opdatere i den. I lidt mere anvendte applikationer, vil det normalt ikke være acceptabelt, at låse hele tabellen. Her vil man skulle nøjes med en rækkelås, eller lås den page, der er underopdatering, og så vil ovenstående SQL ikke kunnet garantere en unik værdi.</w:t>
      </w:r>
    </w:p>
    <w:p w:rsidR="0012131F" w:rsidRDefault="0012131F" w:rsidP="0012131F"/>
    <w:p w:rsidR="0012131F" w:rsidRDefault="0012131F" w:rsidP="0012131F">
      <w:r>
        <w:t>MySQL har timestampværdier med et-sekunds opløsning som standard. Der er så alligevel mulighed for at oprette op til seks cifre efter som en brøkdel af sekunder; altså en opløsning i mikrosekunder</w:t>
      </w:r>
      <w:r w:rsidR="00151D32">
        <w:t xml:space="preserve"> [9]</w:t>
      </w:r>
      <w:r>
        <w:t>.</w:t>
      </w:r>
    </w:p>
    <w:p w:rsidR="0012131F" w:rsidRDefault="0012131F" w:rsidP="0012131F"/>
    <w:p w:rsidR="0012131F" w:rsidRDefault="0012131F" w:rsidP="0012131F">
      <w:r>
        <w:t>Andre RDBMS'er anvender sekunder, millisekunder eller mikrosekunder. Nogle gang</w:t>
      </w:r>
      <w:r w:rsidR="006701F9">
        <w:t>e er også 100 nanosekunder set [10]</w:t>
      </w:r>
      <w:r>
        <w:t>. I denne webapplikation, er alle indsætninger og opdateringer på tabellerne initieret manuelt. Det vil derfor ikke være forventeligt, at en bruger foretager to ændringer inden for et sekund. BrugerId er unikt og oprettelsestidspunktet (createTs) vil være unikt pr. bruger, når det nu antages, at brugeren ikke kan foretage sig flere handlinger inden timestamp er ændret. Det vil derfor være en mulighed at anvende brugerId og createTs som sammensat nøgle for alle data.</w:t>
      </w:r>
    </w:p>
    <w:p w:rsidR="0012131F" w:rsidRDefault="0012131F" w:rsidP="0012131F"/>
    <w:p w:rsidR="0012131F" w:rsidRDefault="0012131F" w:rsidP="0012131F">
      <w:r>
        <w:t>Hvis man forsøger at indsætte to rækker i en tabel, med samme nøgle, opstår der en constraint violation; man kan ikke anvende en given nøgle mere end en gang. Det skal så i givet fald en fejltekst i webbrowseren, så brugeren kan se, at der skal forsøges en gang mere. En mere brugervenlig udgave vil selvfølgeligt være at applikationen i første omgang selv håndterer situationen og f.eks. læser current timestamp nogle gange, og, når timestamp har ændret værdi, indsætter/opdaterer en gang mere.</w:t>
      </w:r>
    </w:p>
    <w:p w:rsidR="0012131F" w:rsidRDefault="0012131F" w:rsidP="0012131F"/>
    <w:p w:rsidR="0012131F" w:rsidRDefault="0012131F" w:rsidP="0012131F">
      <w:r>
        <w:t>Attributterne har hver netop en type. Der er ikke nogle af felterne, der skal opdeles, så de er atomiske. Det samme som, at der ikke er nogle repeterende felter i ovenstående, og ved anvendelse af brugerId og createTs som sammensat nøgle, vil alle kolonnerne i en tabel være på 1NF. Det ses dog hurtigt, at der ikke er fuld funktionel afhængighed for alle øvrige kolonner. F.eks. er arrangementTid en attribut, der fortæller om selve arrangementet, men ikke fortæller noget om personen, der har oprettet arrangementet eller har tilmeld sig. Dermed er der ikke en funktionelt afhængighed til nøglen, hvilket er et krav på 2NF.</w:t>
      </w:r>
    </w:p>
    <w:p w:rsidR="0012131F" w:rsidRDefault="0012131F" w:rsidP="0012131F"/>
    <w:p w:rsidR="0012131F" w:rsidRDefault="0012131F" w:rsidP="0012131F">
      <w:r>
        <w:lastRenderedPageBreak/>
        <w:t>Generelt kan det siges, at 1NF kræver atomiske værdier og ikke-repeterende grupper. Desuden skal der være en eller flere attributter, der tilsammen entydigt kan identificere en tuple.</w:t>
      </w:r>
    </w:p>
    <w:p w:rsidR="0012131F" w:rsidRDefault="0012131F" w:rsidP="0012131F">
      <w:r>
        <w:t>2NF kræver, at alle attributter, der ikke indgår i nøglen, skal være fuld funktionelt afhængige af nøglen.</w:t>
      </w:r>
    </w:p>
    <w:p w:rsidR="0012131F" w:rsidRDefault="0012131F" w:rsidP="0012131F">
      <w:r>
        <w:t>3NF siger, at der ikke må være nogen transitive afhængigheder.</w:t>
      </w:r>
    </w:p>
    <w:p w:rsidR="0012131F" w:rsidRDefault="0012131F" w:rsidP="0012131F">
      <w:r>
        <w:t>4NF kræver, at der er max en flerværdiet afhængighed i hver relation.</w:t>
      </w:r>
    </w:p>
    <w:p w:rsidR="0012131F" w:rsidRDefault="0012131F" w:rsidP="0012131F"/>
    <w:p w:rsidR="0012131F" w:rsidRDefault="0012131F" w:rsidP="0012131F">
      <w:r>
        <w:t>Hvis der er en relation med bilmodeller, motorstørrelser, farver og priser, og vi antager, at der udelukkende er metalfarver. R(</w:t>
      </w:r>
      <w:r w:rsidRPr="00AF14A9">
        <w:rPr>
          <w:u w:val="single"/>
        </w:rPr>
        <w:t>model, motor, farve</w:t>
      </w:r>
      <w:r>
        <w:t>, pris). Det viser sig, at pris ikke varierer med farven, men kun model og motor. For at komme på 2NF skal R splittes i R1(</w:t>
      </w:r>
      <w:r w:rsidRPr="00AF14A9">
        <w:rPr>
          <w:u w:val="single"/>
        </w:rPr>
        <w:t>model, motor, farve</w:t>
      </w:r>
      <w:r>
        <w:t>) og R2(</w:t>
      </w:r>
      <w:r w:rsidRPr="00AF14A9">
        <w:rPr>
          <w:u w:val="single"/>
        </w:rPr>
        <w:t>model, motor</w:t>
      </w:r>
      <w:r w:rsidRPr="00644353">
        <w:t>,</w:t>
      </w:r>
      <w:r>
        <w:t xml:space="preserve"> pris).</w:t>
      </w:r>
    </w:p>
    <w:p w:rsidR="0012131F" w:rsidRDefault="0012131F" w:rsidP="0012131F"/>
    <w:p w:rsidR="0012131F" w:rsidRDefault="0012131F" w:rsidP="0012131F">
      <w:r>
        <w:t>3NF kan illustreres med R(</w:t>
      </w:r>
      <w:r w:rsidRPr="00FC5572">
        <w:rPr>
          <w:u w:val="single"/>
        </w:rPr>
        <w:t>navn, adresse</w:t>
      </w:r>
      <w:r>
        <w:t>, postnummer, by), hvor by er transitivt afhængig af postnummer. Derfor splittes R til R1(</w:t>
      </w:r>
      <w:r w:rsidRPr="00FC5572">
        <w:rPr>
          <w:u w:val="single"/>
        </w:rPr>
        <w:t>navn, adresse</w:t>
      </w:r>
      <w:r>
        <w:t>, postnummer) og R2(</w:t>
      </w:r>
      <w:r w:rsidRPr="00FC5572">
        <w:rPr>
          <w:u w:val="single"/>
        </w:rPr>
        <w:t>postnummer</w:t>
      </w:r>
      <w:r>
        <w:t>, by)</w:t>
      </w:r>
    </w:p>
    <w:p w:rsidR="0012131F" w:rsidRDefault="0012131F" w:rsidP="0012131F"/>
    <w:p w:rsidR="0012131F" w:rsidRDefault="0012131F" w:rsidP="0012131F">
      <w:r>
        <w:t>Til 4NF kan vi se på bil-relationerne igen. Der er flere modeller, flere motorer og flere farver. Motor og farve har ingen indbyrdes afhængighed, så derfor bliver R1(</w:t>
      </w:r>
      <w:r w:rsidRPr="00AF14A9">
        <w:rPr>
          <w:u w:val="single"/>
        </w:rPr>
        <w:t>model, motor, farve</w:t>
      </w:r>
      <w:r>
        <w:t>) opdelt i R1a(</w:t>
      </w:r>
      <w:r w:rsidRPr="00AF14A9">
        <w:rPr>
          <w:u w:val="single"/>
        </w:rPr>
        <w:t>model, m</w:t>
      </w:r>
      <w:r>
        <w:rPr>
          <w:u w:val="single"/>
        </w:rPr>
        <w:t>otor</w:t>
      </w:r>
      <w:r w:rsidRPr="00FC5572">
        <w:t xml:space="preserve">) og </w:t>
      </w:r>
      <w:r>
        <w:t>R1b(</w:t>
      </w:r>
      <w:r w:rsidRPr="00AF14A9">
        <w:rPr>
          <w:u w:val="single"/>
        </w:rPr>
        <w:t>model, farve</w:t>
      </w:r>
      <w:r>
        <w:t>).</w:t>
      </w:r>
    </w:p>
    <w:p w:rsidR="0012131F" w:rsidRDefault="0012131F" w:rsidP="0012131F"/>
    <w:p w:rsidR="0012131F" w:rsidRDefault="0012131F" w:rsidP="0012131F">
      <w:r>
        <w:t>Til praktisk anvendelse, er 3NF normalt helt fin; dog finder 4NF også nogle gange god anvendelse, specielt hvis der er tale om større datamængder. Yderligere normalisering er vist mest en teoretisk øvelse.</w:t>
      </w:r>
    </w:p>
    <w:p w:rsidR="0012131F" w:rsidRPr="008A3DF7" w:rsidRDefault="0012131F" w:rsidP="0012131F"/>
    <w:p w:rsidR="0012131F" w:rsidRDefault="0012131F" w:rsidP="0012131F">
      <w:r>
        <w:t>Ovenstående diskussion udmønter sig i at der skal laves fem tabeller, og at der skal tilføjes et entydigt arrangementId, som vil blive automatisk optalt nummer eller, hvis det ikke findes i pågældende RDBMS’s, current timestamp.</w:t>
      </w:r>
    </w:p>
    <w:p w:rsidR="00795549" w:rsidRDefault="00795549" w:rsidP="0012131F"/>
    <w:p w:rsidR="00795549" w:rsidRDefault="00795549" w:rsidP="0012131F">
      <w:pPr>
        <w:sectPr w:rsidR="00795549" w:rsidSect="00181F19">
          <w:footerReference w:type="default" r:id="rId11"/>
          <w:pgSz w:w="11906" w:h="16838"/>
          <w:pgMar w:top="1701" w:right="1134" w:bottom="1418" w:left="1134" w:header="708" w:footer="708" w:gutter="0"/>
          <w:pgNumType w:start="1"/>
          <w:cols w:space="708"/>
          <w:docGrid w:linePitch="360"/>
        </w:sectPr>
      </w:pPr>
    </w:p>
    <w:tbl>
      <w:tblPr>
        <w:tblW w:w="2858" w:type="dxa"/>
        <w:tblInd w:w="55" w:type="dxa"/>
        <w:tblCellMar>
          <w:left w:w="70" w:type="dxa"/>
          <w:right w:w="70" w:type="dxa"/>
        </w:tblCellMar>
        <w:tblLook w:val="04A0" w:firstRow="1" w:lastRow="0" w:firstColumn="1" w:lastColumn="0" w:noHBand="0" w:noVBand="1"/>
      </w:tblPr>
      <w:tblGrid>
        <w:gridCol w:w="909"/>
        <w:gridCol w:w="1000"/>
        <w:gridCol w:w="949"/>
      </w:tblGrid>
      <w:tr w:rsidR="0012131F" w:rsidRPr="00761C11" w:rsidTr="00B366FF">
        <w:trPr>
          <w:trHeight w:val="300"/>
        </w:trPr>
        <w:tc>
          <w:tcPr>
            <w:tcW w:w="909" w:type="dxa"/>
            <w:tcBorders>
              <w:top w:val="single" w:sz="4" w:space="0" w:color="auto"/>
              <w:left w:val="single" w:sz="4" w:space="0" w:color="auto"/>
              <w:bottom w:val="single" w:sz="4" w:space="0" w:color="auto"/>
              <w:right w:val="nil"/>
            </w:tcBorders>
            <w:shd w:val="clear" w:color="auto" w:fill="auto"/>
            <w:noWrap/>
            <w:vAlign w:val="bottom"/>
            <w:hideMark/>
          </w:tcPr>
          <w:p w:rsidR="0012131F" w:rsidRPr="00761C11" w:rsidRDefault="0012131F" w:rsidP="00B366FF">
            <w:pPr>
              <w:rPr>
                <w:rFonts w:eastAsia="Times New Roman"/>
                <w:b/>
                <w:bCs/>
                <w:color w:val="000000"/>
                <w:lang w:eastAsia="da-DK"/>
              </w:rPr>
            </w:pPr>
            <w:r w:rsidRPr="00761C11">
              <w:rPr>
                <w:rFonts w:eastAsia="Times New Roman"/>
                <w:b/>
                <w:bCs/>
                <w:color w:val="000000"/>
                <w:lang w:eastAsia="da-DK"/>
              </w:rPr>
              <w:lastRenderedPageBreak/>
              <w:t>Logon</w:t>
            </w:r>
          </w:p>
        </w:tc>
        <w:tc>
          <w:tcPr>
            <w:tcW w:w="1000"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c>
          <w:tcPr>
            <w:tcW w:w="949" w:type="dxa"/>
            <w:tcBorders>
              <w:top w:val="single" w:sz="4" w:space="0" w:color="auto"/>
              <w:left w:val="nil"/>
              <w:bottom w:val="single" w:sz="4" w:space="0" w:color="auto"/>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r>
      <w:tr w:rsidR="0012131F" w:rsidRPr="00761C11" w:rsidTr="00B366FF">
        <w:trPr>
          <w:trHeight w:val="300"/>
        </w:trPr>
        <w:tc>
          <w:tcPr>
            <w:tcW w:w="909" w:type="dxa"/>
            <w:tcBorders>
              <w:top w:val="nil"/>
              <w:left w:val="single" w:sz="4" w:space="0" w:color="auto"/>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u w:val="single"/>
                <w:lang w:eastAsia="da-DK"/>
              </w:rPr>
            </w:pPr>
            <w:r w:rsidRPr="00761C11">
              <w:rPr>
                <w:rFonts w:eastAsia="Times New Roman"/>
                <w:color w:val="000000"/>
                <w:u w:val="single"/>
                <w:lang w:eastAsia="da-DK"/>
              </w:rPr>
              <w:t>brugerId</w:t>
            </w:r>
          </w:p>
        </w:tc>
        <w:tc>
          <w:tcPr>
            <w:tcW w:w="100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lastLogon</w:t>
            </w:r>
          </w:p>
        </w:tc>
        <w:tc>
          <w:tcPr>
            <w:tcW w:w="949"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logonCnt</w:t>
            </w:r>
          </w:p>
        </w:tc>
      </w:tr>
    </w:tbl>
    <w:p w:rsidR="0012131F" w:rsidRDefault="0012131F" w:rsidP="0012131F"/>
    <w:tbl>
      <w:tblPr>
        <w:tblW w:w="5580" w:type="dxa"/>
        <w:tblInd w:w="55" w:type="dxa"/>
        <w:tblCellMar>
          <w:left w:w="70" w:type="dxa"/>
          <w:right w:w="70" w:type="dxa"/>
        </w:tblCellMar>
        <w:tblLook w:val="04A0" w:firstRow="1" w:lastRow="0" w:firstColumn="1" w:lastColumn="0" w:noHBand="0" w:noVBand="1"/>
      </w:tblPr>
      <w:tblGrid>
        <w:gridCol w:w="909"/>
        <w:gridCol w:w="901"/>
        <w:gridCol w:w="1000"/>
        <w:gridCol w:w="456"/>
        <w:gridCol w:w="640"/>
        <w:gridCol w:w="800"/>
        <w:gridCol w:w="920"/>
      </w:tblGrid>
      <w:tr w:rsidR="0012131F" w:rsidRPr="00D11063" w:rsidTr="00B366FF">
        <w:trPr>
          <w:trHeight w:val="315"/>
        </w:trPr>
        <w:tc>
          <w:tcPr>
            <w:tcW w:w="900" w:type="dxa"/>
            <w:tcBorders>
              <w:top w:val="single" w:sz="8" w:space="0" w:color="auto"/>
              <w:left w:val="single" w:sz="8" w:space="0" w:color="auto"/>
              <w:bottom w:val="single" w:sz="8" w:space="0" w:color="auto"/>
              <w:right w:val="nil"/>
            </w:tcBorders>
            <w:shd w:val="clear" w:color="auto" w:fill="auto"/>
            <w:noWrap/>
            <w:vAlign w:val="center"/>
            <w:hideMark/>
          </w:tcPr>
          <w:p w:rsidR="0012131F" w:rsidRPr="00D11063" w:rsidRDefault="0012131F" w:rsidP="00B366FF">
            <w:pPr>
              <w:rPr>
                <w:rFonts w:eastAsia="Times New Roman"/>
                <w:b/>
                <w:bCs/>
                <w:color w:val="000000"/>
                <w:lang w:eastAsia="da-DK"/>
              </w:rPr>
            </w:pPr>
            <w:r w:rsidRPr="00D11063">
              <w:rPr>
                <w:rFonts w:eastAsia="Times New Roman"/>
                <w:b/>
                <w:bCs/>
                <w:color w:val="000000"/>
                <w:lang w:eastAsia="da-DK"/>
              </w:rPr>
              <w:lastRenderedPageBreak/>
              <w:t>User</w:t>
            </w:r>
          </w:p>
        </w:tc>
        <w:tc>
          <w:tcPr>
            <w:tcW w:w="880" w:type="dxa"/>
            <w:tcBorders>
              <w:top w:val="single" w:sz="8" w:space="0" w:color="auto"/>
              <w:left w:val="nil"/>
              <w:bottom w:val="single" w:sz="8" w:space="0" w:color="auto"/>
              <w:right w:val="nil"/>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 </w:t>
            </w:r>
          </w:p>
        </w:tc>
        <w:tc>
          <w:tcPr>
            <w:tcW w:w="1000" w:type="dxa"/>
            <w:tcBorders>
              <w:top w:val="single" w:sz="8" w:space="0" w:color="auto"/>
              <w:left w:val="nil"/>
              <w:bottom w:val="single" w:sz="8" w:space="0" w:color="auto"/>
              <w:right w:val="nil"/>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 </w:t>
            </w:r>
          </w:p>
        </w:tc>
        <w:tc>
          <w:tcPr>
            <w:tcW w:w="440" w:type="dxa"/>
            <w:tcBorders>
              <w:top w:val="single" w:sz="8" w:space="0" w:color="auto"/>
              <w:left w:val="nil"/>
              <w:bottom w:val="single" w:sz="8" w:space="0" w:color="auto"/>
              <w:right w:val="nil"/>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 </w:t>
            </w:r>
          </w:p>
        </w:tc>
        <w:tc>
          <w:tcPr>
            <w:tcW w:w="640" w:type="dxa"/>
            <w:tcBorders>
              <w:top w:val="single" w:sz="8" w:space="0" w:color="auto"/>
              <w:left w:val="nil"/>
              <w:bottom w:val="single" w:sz="8" w:space="0" w:color="auto"/>
              <w:right w:val="nil"/>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 </w:t>
            </w:r>
          </w:p>
        </w:tc>
        <w:tc>
          <w:tcPr>
            <w:tcW w:w="800" w:type="dxa"/>
            <w:tcBorders>
              <w:top w:val="single" w:sz="8" w:space="0" w:color="auto"/>
              <w:left w:val="nil"/>
              <w:bottom w:val="single" w:sz="8" w:space="0" w:color="auto"/>
              <w:right w:val="nil"/>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 </w:t>
            </w:r>
          </w:p>
        </w:tc>
        <w:tc>
          <w:tcPr>
            <w:tcW w:w="920" w:type="dxa"/>
            <w:tcBorders>
              <w:top w:val="single" w:sz="8" w:space="0" w:color="auto"/>
              <w:left w:val="nil"/>
              <w:bottom w:val="single" w:sz="8" w:space="0" w:color="auto"/>
              <w:right w:val="single" w:sz="8" w:space="0" w:color="auto"/>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 </w:t>
            </w:r>
          </w:p>
        </w:tc>
      </w:tr>
      <w:tr w:rsidR="0012131F" w:rsidRPr="00D11063" w:rsidTr="00B366FF">
        <w:trPr>
          <w:trHeight w:val="300"/>
        </w:trPr>
        <w:tc>
          <w:tcPr>
            <w:tcW w:w="900" w:type="dxa"/>
            <w:tcBorders>
              <w:top w:val="nil"/>
              <w:left w:val="single" w:sz="8" w:space="0" w:color="auto"/>
              <w:bottom w:val="nil"/>
              <w:right w:val="single" w:sz="8" w:space="0" w:color="auto"/>
            </w:tcBorders>
            <w:shd w:val="clear" w:color="auto" w:fill="auto"/>
            <w:noWrap/>
            <w:vAlign w:val="center"/>
            <w:hideMark/>
          </w:tcPr>
          <w:p w:rsidR="0012131F" w:rsidRPr="00D11063" w:rsidRDefault="0012131F" w:rsidP="00B366FF">
            <w:pPr>
              <w:rPr>
                <w:rFonts w:eastAsia="Times New Roman"/>
                <w:color w:val="000000"/>
                <w:u w:val="single"/>
                <w:lang w:eastAsia="da-DK"/>
              </w:rPr>
            </w:pPr>
            <w:r w:rsidRPr="00D11063">
              <w:rPr>
                <w:rFonts w:eastAsia="Times New Roman"/>
                <w:color w:val="000000"/>
                <w:u w:val="single"/>
                <w:lang w:eastAsia="da-DK"/>
              </w:rPr>
              <w:t>brugerId</w:t>
            </w:r>
          </w:p>
        </w:tc>
        <w:tc>
          <w:tcPr>
            <w:tcW w:w="880" w:type="dxa"/>
            <w:tcBorders>
              <w:top w:val="nil"/>
              <w:left w:val="nil"/>
              <w:bottom w:val="nil"/>
              <w:right w:val="single" w:sz="8" w:space="0" w:color="auto"/>
            </w:tcBorders>
            <w:shd w:val="clear" w:color="auto" w:fill="auto"/>
            <w:noWrap/>
            <w:vAlign w:val="center"/>
            <w:hideMark/>
          </w:tcPr>
          <w:p w:rsidR="0012131F" w:rsidRPr="00D11063" w:rsidRDefault="0012131F" w:rsidP="00B366FF">
            <w:pPr>
              <w:rPr>
                <w:rFonts w:eastAsia="Times New Roman"/>
                <w:color w:val="000000"/>
                <w:u w:val="single"/>
                <w:lang w:eastAsia="da-DK"/>
              </w:rPr>
            </w:pPr>
            <w:r w:rsidRPr="00D11063">
              <w:rPr>
                <w:rFonts w:eastAsia="Times New Roman"/>
                <w:color w:val="000000"/>
                <w:u w:val="single"/>
                <w:lang w:eastAsia="da-DK"/>
              </w:rPr>
              <w:t>createTs</w:t>
            </w:r>
          </w:p>
        </w:tc>
        <w:tc>
          <w:tcPr>
            <w:tcW w:w="1000" w:type="dxa"/>
            <w:tcBorders>
              <w:top w:val="nil"/>
              <w:left w:val="nil"/>
              <w:bottom w:val="nil"/>
              <w:right w:val="single" w:sz="8" w:space="0" w:color="auto"/>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password</w:t>
            </w:r>
          </w:p>
        </w:tc>
        <w:tc>
          <w:tcPr>
            <w:tcW w:w="440" w:type="dxa"/>
            <w:tcBorders>
              <w:top w:val="nil"/>
              <w:left w:val="nil"/>
              <w:bottom w:val="nil"/>
              <w:right w:val="single" w:sz="8" w:space="0" w:color="auto"/>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salt</w:t>
            </w:r>
          </w:p>
        </w:tc>
        <w:tc>
          <w:tcPr>
            <w:tcW w:w="640" w:type="dxa"/>
            <w:tcBorders>
              <w:top w:val="nil"/>
              <w:left w:val="nil"/>
              <w:bottom w:val="nil"/>
              <w:right w:val="single" w:sz="8" w:space="0" w:color="auto"/>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email</w:t>
            </w:r>
          </w:p>
        </w:tc>
        <w:tc>
          <w:tcPr>
            <w:tcW w:w="800" w:type="dxa"/>
            <w:tcBorders>
              <w:top w:val="nil"/>
              <w:left w:val="nil"/>
              <w:bottom w:val="nil"/>
              <w:right w:val="single" w:sz="8" w:space="0" w:color="auto"/>
            </w:tcBorders>
            <w:shd w:val="clear" w:color="auto" w:fill="auto"/>
            <w:noWrap/>
            <w:vAlign w:val="center"/>
            <w:hideMark/>
          </w:tcPr>
          <w:p w:rsidR="0012131F" w:rsidRPr="00D11063" w:rsidRDefault="0012131F" w:rsidP="00B366FF">
            <w:pPr>
              <w:rPr>
                <w:rFonts w:eastAsia="Times New Roman"/>
                <w:color w:val="000000"/>
                <w:lang w:eastAsia="da-DK"/>
              </w:rPr>
            </w:pPr>
            <w:r>
              <w:rPr>
                <w:rFonts w:eastAsia="Times New Roman"/>
                <w:color w:val="000000"/>
                <w:lang w:eastAsia="da-DK"/>
              </w:rPr>
              <w:t>prim</w:t>
            </w:r>
          </w:p>
        </w:tc>
        <w:tc>
          <w:tcPr>
            <w:tcW w:w="920" w:type="dxa"/>
            <w:tcBorders>
              <w:top w:val="nil"/>
              <w:left w:val="nil"/>
              <w:bottom w:val="nil"/>
              <w:right w:val="single" w:sz="8" w:space="0" w:color="auto"/>
            </w:tcBorders>
            <w:shd w:val="clear" w:color="auto" w:fill="auto"/>
            <w:noWrap/>
            <w:vAlign w:val="center"/>
            <w:hideMark/>
          </w:tcPr>
          <w:p w:rsidR="0012131F" w:rsidRPr="00D11063" w:rsidRDefault="0012131F" w:rsidP="00B366FF">
            <w:pPr>
              <w:rPr>
                <w:rFonts w:eastAsia="Times New Roman"/>
                <w:color w:val="000000"/>
                <w:lang w:eastAsia="da-DK"/>
              </w:rPr>
            </w:pPr>
            <w:r w:rsidRPr="00D11063">
              <w:rPr>
                <w:rFonts w:eastAsia="Times New Roman"/>
                <w:color w:val="000000"/>
                <w:lang w:eastAsia="da-DK"/>
              </w:rPr>
              <w:t>erAdmin</w:t>
            </w:r>
          </w:p>
        </w:tc>
      </w:tr>
    </w:tbl>
    <w:p w:rsidR="00795549" w:rsidRDefault="00795549" w:rsidP="0012131F">
      <w:pPr>
        <w:sectPr w:rsidR="00795549" w:rsidSect="00795549">
          <w:type w:val="continuous"/>
          <w:pgSz w:w="11906" w:h="16838"/>
          <w:pgMar w:top="1701" w:right="1134" w:bottom="1701" w:left="1134" w:header="708" w:footer="708" w:gutter="0"/>
          <w:cols w:num="2" w:space="710" w:equalWidth="0">
            <w:col w:w="3261" w:space="567"/>
            <w:col w:w="5810"/>
          </w:cols>
          <w:docGrid w:linePitch="360"/>
        </w:sectPr>
      </w:pPr>
    </w:p>
    <w:p w:rsidR="00795549" w:rsidRDefault="00795549" w:rsidP="0012131F"/>
    <w:tbl>
      <w:tblPr>
        <w:tblW w:w="9721" w:type="dxa"/>
        <w:tblInd w:w="55" w:type="dxa"/>
        <w:tblCellMar>
          <w:left w:w="70" w:type="dxa"/>
          <w:right w:w="70" w:type="dxa"/>
        </w:tblCellMar>
        <w:tblLook w:val="04A0" w:firstRow="1" w:lastRow="0" w:firstColumn="1" w:lastColumn="0" w:noHBand="0" w:noVBand="1"/>
      </w:tblPr>
      <w:tblGrid>
        <w:gridCol w:w="1500"/>
        <w:gridCol w:w="2420"/>
        <w:gridCol w:w="901"/>
        <w:gridCol w:w="1760"/>
        <w:gridCol w:w="1540"/>
        <w:gridCol w:w="1600"/>
      </w:tblGrid>
      <w:tr w:rsidR="0012131F" w:rsidRPr="00761C11" w:rsidTr="0012131F">
        <w:trPr>
          <w:trHeight w:val="300"/>
        </w:trPr>
        <w:tc>
          <w:tcPr>
            <w:tcW w:w="1500" w:type="dxa"/>
            <w:tcBorders>
              <w:top w:val="single" w:sz="4" w:space="0" w:color="auto"/>
              <w:left w:val="single" w:sz="4" w:space="0" w:color="auto"/>
              <w:bottom w:val="single" w:sz="4" w:space="0" w:color="auto"/>
              <w:right w:val="nil"/>
            </w:tcBorders>
            <w:shd w:val="clear" w:color="auto" w:fill="auto"/>
            <w:noWrap/>
            <w:vAlign w:val="bottom"/>
            <w:hideMark/>
          </w:tcPr>
          <w:p w:rsidR="0012131F" w:rsidRPr="00761C11" w:rsidRDefault="0012131F" w:rsidP="00B366FF">
            <w:pPr>
              <w:rPr>
                <w:rFonts w:eastAsia="Times New Roman"/>
                <w:b/>
                <w:bCs/>
                <w:color w:val="000000"/>
                <w:lang w:eastAsia="da-DK"/>
              </w:rPr>
            </w:pPr>
            <w:r w:rsidRPr="00761C11">
              <w:rPr>
                <w:rFonts w:eastAsia="Times New Roman"/>
                <w:b/>
                <w:bCs/>
                <w:color w:val="000000"/>
                <w:lang w:eastAsia="da-DK"/>
              </w:rPr>
              <w:t>Arrangement</w:t>
            </w:r>
          </w:p>
        </w:tc>
        <w:tc>
          <w:tcPr>
            <w:tcW w:w="2420"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c>
          <w:tcPr>
            <w:tcW w:w="901"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c>
          <w:tcPr>
            <w:tcW w:w="1760"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c>
          <w:tcPr>
            <w:tcW w:w="1540"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c>
          <w:tcPr>
            <w:tcW w:w="1600"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r>
      <w:tr w:rsidR="0012131F" w:rsidRPr="00761C11" w:rsidTr="0012131F">
        <w:trPr>
          <w:trHeight w:val="300"/>
        </w:trPr>
        <w:tc>
          <w:tcPr>
            <w:tcW w:w="1500" w:type="dxa"/>
            <w:tcBorders>
              <w:top w:val="nil"/>
              <w:left w:val="single" w:sz="4" w:space="0" w:color="auto"/>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u w:val="single"/>
                <w:lang w:eastAsia="da-DK"/>
              </w:rPr>
            </w:pPr>
            <w:r w:rsidRPr="00761C11">
              <w:rPr>
                <w:rFonts w:eastAsia="Times New Roman"/>
                <w:color w:val="000000"/>
                <w:u w:val="single"/>
                <w:lang w:eastAsia="da-DK"/>
              </w:rPr>
              <w:t>arrangementId</w:t>
            </w:r>
          </w:p>
        </w:tc>
        <w:tc>
          <w:tcPr>
            <w:tcW w:w="242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arrangementBeskrivelse</w:t>
            </w:r>
          </w:p>
        </w:tc>
        <w:tc>
          <w:tcPr>
            <w:tcW w:w="901"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createTs</w:t>
            </w:r>
          </w:p>
        </w:tc>
        <w:tc>
          <w:tcPr>
            <w:tcW w:w="176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arrangementWeb</w:t>
            </w:r>
          </w:p>
        </w:tc>
        <w:tc>
          <w:tcPr>
            <w:tcW w:w="154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arrangementDt</w:t>
            </w:r>
          </w:p>
        </w:tc>
        <w:tc>
          <w:tcPr>
            <w:tcW w:w="160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arrangementTid</w:t>
            </w:r>
          </w:p>
        </w:tc>
      </w:tr>
    </w:tbl>
    <w:p w:rsidR="0012131F" w:rsidRDefault="0012131F" w:rsidP="0012131F"/>
    <w:tbl>
      <w:tblPr>
        <w:tblW w:w="1880" w:type="dxa"/>
        <w:tblInd w:w="55" w:type="dxa"/>
        <w:tblCellMar>
          <w:left w:w="70" w:type="dxa"/>
          <w:right w:w="70" w:type="dxa"/>
        </w:tblCellMar>
        <w:tblLook w:val="04A0" w:firstRow="1" w:lastRow="0" w:firstColumn="1" w:lastColumn="0" w:noHBand="0" w:noVBand="1"/>
      </w:tblPr>
      <w:tblGrid>
        <w:gridCol w:w="1000"/>
        <w:gridCol w:w="880"/>
      </w:tblGrid>
      <w:tr w:rsidR="0012131F" w:rsidRPr="00761C11" w:rsidTr="00B366FF">
        <w:trPr>
          <w:trHeight w:val="300"/>
        </w:trPr>
        <w:tc>
          <w:tcPr>
            <w:tcW w:w="1000"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c>
          <w:tcPr>
            <w:tcW w:w="880" w:type="dxa"/>
            <w:tcBorders>
              <w:top w:val="single" w:sz="4" w:space="0" w:color="auto"/>
              <w:left w:val="nil"/>
              <w:bottom w:val="single" w:sz="4" w:space="0" w:color="auto"/>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r>
      <w:tr w:rsidR="0012131F" w:rsidRPr="00761C11" w:rsidTr="00B366FF">
        <w:trPr>
          <w:trHeight w:val="300"/>
        </w:trPr>
        <w:tc>
          <w:tcPr>
            <w:tcW w:w="1000" w:type="dxa"/>
            <w:tcBorders>
              <w:top w:val="nil"/>
              <w:left w:val="single" w:sz="4" w:space="0" w:color="auto"/>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spiseSted</w:t>
            </w:r>
          </w:p>
        </w:tc>
        <w:tc>
          <w:tcPr>
            <w:tcW w:w="88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spiseTid</w:t>
            </w:r>
          </w:p>
        </w:tc>
      </w:tr>
    </w:tbl>
    <w:p w:rsidR="0012131F" w:rsidRDefault="0012131F" w:rsidP="0012131F"/>
    <w:tbl>
      <w:tblPr>
        <w:tblW w:w="5340" w:type="dxa"/>
        <w:tblInd w:w="55" w:type="dxa"/>
        <w:tblCellMar>
          <w:left w:w="70" w:type="dxa"/>
          <w:right w:w="70" w:type="dxa"/>
        </w:tblCellMar>
        <w:tblLook w:val="04A0" w:firstRow="1" w:lastRow="0" w:firstColumn="1" w:lastColumn="0" w:noHBand="0" w:noVBand="1"/>
      </w:tblPr>
      <w:tblGrid>
        <w:gridCol w:w="1500"/>
        <w:gridCol w:w="960"/>
        <w:gridCol w:w="960"/>
        <w:gridCol w:w="1060"/>
        <w:gridCol w:w="960"/>
      </w:tblGrid>
      <w:tr w:rsidR="0012131F" w:rsidRPr="00761C11" w:rsidTr="00B366FF">
        <w:trPr>
          <w:trHeight w:val="300"/>
        </w:trPr>
        <w:tc>
          <w:tcPr>
            <w:tcW w:w="1500" w:type="dxa"/>
            <w:tcBorders>
              <w:top w:val="single" w:sz="4" w:space="0" w:color="auto"/>
              <w:left w:val="single" w:sz="4" w:space="0" w:color="auto"/>
              <w:bottom w:val="single" w:sz="4" w:space="0" w:color="auto"/>
              <w:right w:val="nil"/>
            </w:tcBorders>
            <w:shd w:val="clear" w:color="auto" w:fill="auto"/>
            <w:noWrap/>
            <w:vAlign w:val="bottom"/>
            <w:hideMark/>
          </w:tcPr>
          <w:p w:rsidR="0012131F" w:rsidRPr="00761C11" w:rsidRDefault="0012131F" w:rsidP="00B366FF">
            <w:pPr>
              <w:rPr>
                <w:rFonts w:eastAsia="Times New Roman"/>
                <w:b/>
                <w:bCs/>
                <w:color w:val="000000"/>
                <w:lang w:eastAsia="da-DK"/>
              </w:rPr>
            </w:pPr>
            <w:r w:rsidRPr="00761C11">
              <w:rPr>
                <w:rFonts w:eastAsia="Times New Roman"/>
                <w:b/>
                <w:bCs/>
                <w:color w:val="000000"/>
                <w:lang w:eastAsia="da-DK"/>
              </w:rPr>
              <w:t>Tilmeldinger</w:t>
            </w:r>
          </w:p>
        </w:tc>
        <w:tc>
          <w:tcPr>
            <w:tcW w:w="960"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c>
          <w:tcPr>
            <w:tcW w:w="960"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c>
          <w:tcPr>
            <w:tcW w:w="960" w:type="dxa"/>
            <w:tcBorders>
              <w:top w:val="single" w:sz="4" w:space="0" w:color="auto"/>
              <w:left w:val="nil"/>
              <w:bottom w:val="single" w:sz="4" w:space="0" w:color="auto"/>
              <w:right w:val="nil"/>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 </w:t>
            </w:r>
          </w:p>
        </w:tc>
      </w:tr>
      <w:tr w:rsidR="0012131F" w:rsidRPr="00761C11" w:rsidTr="00B366FF">
        <w:trPr>
          <w:trHeight w:val="300"/>
        </w:trPr>
        <w:tc>
          <w:tcPr>
            <w:tcW w:w="1500" w:type="dxa"/>
            <w:tcBorders>
              <w:top w:val="nil"/>
              <w:left w:val="single" w:sz="4" w:space="0" w:color="auto"/>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u w:val="single"/>
                <w:lang w:eastAsia="da-DK"/>
              </w:rPr>
            </w:pPr>
            <w:r w:rsidRPr="00761C11">
              <w:rPr>
                <w:rFonts w:eastAsia="Times New Roman"/>
                <w:color w:val="000000"/>
                <w:u w:val="single"/>
                <w:lang w:eastAsia="da-DK"/>
              </w:rPr>
              <w:t>arrangementId</w:t>
            </w:r>
          </w:p>
        </w:tc>
        <w:tc>
          <w:tcPr>
            <w:tcW w:w="96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u w:val="single"/>
                <w:lang w:eastAsia="da-DK"/>
              </w:rPr>
            </w:pPr>
            <w:r w:rsidRPr="00761C11">
              <w:rPr>
                <w:rFonts w:eastAsia="Times New Roman"/>
                <w:color w:val="000000"/>
                <w:u w:val="single"/>
                <w:lang w:eastAsia="da-DK"/>
              </w:rPr>
              <w:t>brugerId</w:t>
            </w:r>
          </w:p>
        </w:tc>
        <w:tc>
          <w:tcPr>
            <w:tcW w:w="96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u w:val="single"/>
                <w:lang w:eastAsia="da-DK"/>
              </w:rPr>
            </w:pPr>
            <w:r w:rsidRPr="00761C11">
              <w:rPr>
                <w:rFonts w:eastAsia="Times New Roman"/>
                <w:color w:val="000000"/>
                <w:u w:val="single"/>
                <w:lang w:eastAsia="da-DK"/>
              </w:rPr>
              <w:t>createTs</w:t>
            </w:r>
          </w:p>
        </w:tc>
        <w:tc>
          <w:tcPr>
            <w:tcW w:w="96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erTilmeldt</w:t>
            </w:r>
          </w:p>
        </w:tc>
        <w:tc>
          <w:tcPr>
            <w:tcW w:w="960" w:type="dxa"/>
            <w:tcBorders>
              <w:top w:val="nil"/>
              <w:left w:val="nil"/>
              <w:bottom w:val="nil"/>
              <w:right w:val="single" w:sz="4" w:space="0" w:color="auto"/>
            </w:tcBorders>
            <w:shd w:val="clear" w:color="auto" w:fill="auto"/>
            <w:noWrap/>
            <w:vAlign w:val="bottom"/>
            <w:hideMark/>
          </w:tcPr>
          <w:p w:rsidR="0012131F" w:rsidRPr="00761C11" w:rsidRDefault="0012131F" w:rsidP="00B366FF">
            <w:pPr>
              <w:rPr>
                <w:rFonts w:eastAsia="Times New Roman"/>
                <w:color w:val="000000"/>
                <w:lang w:eastAsia="da-DK"/>
              </w:rPr>
            </w:pPr>
            <w:r w:rsidRPr="00761C11">
              <w:rPr>
                <w:rFonts w:eastAsia="Times New Roman"/>
                <w:color w:val="000000"/>
                <w:lang w:eastAsia="da-DK"/>
              </w:rPr>
              <w:t>spiser</w:t>
            </w:r>
          </w:p>
        </w:tc>
      </w:tr>
    </w:tbl>
    <w:p w:rsidR="0012131F" w:rsidRDefault="0012131F" w:rsidP="0012131F"/>
    <w:tbl>
      <w:tblPr>
        <w:tblW w:w="5880" w:type="dxa"/>
        <w:tblInd w:w="55" w:type="dxa"/>
        <w:tblCellMar>
          <w:left w:w="70" w:type="dxa"/>
          <w:right w:w="70" w:type="dxa"/>
        </w:tblCellMar>
        <w:tblLook w:val="04A0" w:firstRow="1" w:lastRow="0" w:firstColumn="1" w:lastColumn="0" w:noHBand="0" w:noVBand="1"/>
      </w:tblPr>
      <w:tblGrid>
        <w:gridCol w:w="1420"/>
        <w:gridCol w:w="1500"/>
        <w:gridCol w:w="909"/>
        <w:gridCol w:w="901"/>
        <w:gridCol w:w="1189"/>
      </w:tblGrid>
      <w:tr w:rsidR="0012131F" w:rsidRPr="003076C1" w:rsidTr="00B366FF">
        <w:trPr>
          <w:trHeight w:val="300"/>
        </w:trPr>
        <w:tc>
          <w:tcPr>
            <w:tcW w:w="1420" w:type="dxa"/>
            <w:tcBorders>
              <w:top w:val="single" w:sz="4" w:space="0" w:color="auto"/>
              <w:left w:val="single" w:sz="4" w:space="0" w:color="auto"/>
              <w:bottom w:val="single" w:sz="4" w:space="0" w:color="auto"/>
              <w:right w:val="nil"/>
            </w:tcBorders>
            <w:shd w:val="clear" w:color="auto" w:fill="auto"/>
            <w:noWrap/>
            <w:vAlign w:val="bottom"/>
            <w:hideMark/>
          </w:tcPr>
          <w:p w:rsidR="0012131F" w:rsidRPr="003076C1" w:rsidRDefault="0012131F" w:rsidP="00B366FF">
            <w:pPr>
              <w:rPr>
                <w:rFonts w:eastAsia="Times New Roman"/>
                <w:b/>
                <w:bCs/>
                <w:color w:val="000000"/>
                <w:lang w:eastAsia="da-DK"/>
              </w:rPr>
            </w:pPr>
            <w:r w:rsidRPr="003076C1">
              <w:rPr>
                <w:rFonts w:eastAsia="Times New Roman"/>
                <w:b/>
                <w:bCs/>
                <w:color w:val="000000"/>
                <w:lang w:eastAsia="da-DK"/>
              </w:rPr>
              <w:t>Billeder</w:t>
            </w:r>
          </w:p>
        </w:tc>
        <w:tc>
          <w:tcPr>
            <w:tcW w:w="1500" w:type="dxa"/>
            <w:tcBorders>
              <w:top w:val="single" w:sz="4" w:space="0" w:color="auto"/>
              <w:left w:val="nil"/>
              <w:bottom w:val="single" w:sz="4" w:space="0" w:color="auto"/>
              <w:right w:val="nil"/>
            </w:tcBorders>
            <w:shd w:val="clear" w:color="auto" w:fill="auto"/>
            <w:noWrap/>
            <w:vAlign w:val="bottom"/>
            <w:hideMark/>
          </w:tcPr>
          <w:p w:rsidR="0012131F" w:rsidRPr="003076C1" w:rsidRDefault="0012131F" w:rsidP="00B366FF">
            <w:pPr>
              <w:rPr>
                <w:rFonts w:eastAsia="Times New Roman"/>
                <w:color w:val="000000"/>
                <w:lang w:eastAsia="da-DK"/>
              </w:rPr>
            </w:pPr>
            <w:r w:rsidRPr="003076C1">
              <w:rPr>
                <w:rFonts w:eastAsia="Times New Roman"/>
                <w:color w:val="000000"/>
                <w:lang w:eastAsia="da-DK"/>
              </w:rPr>
              <w:t> </w:t>
            </w:r>
          </w:p>
        </w:tc>
        <w:tc>
          <w:tcPr>
            <w:tcW w:w="900" w:type="dxa"/>
            <w:tcBorders>
              <w:top w:val="single" w:sz="4" w:space="0" w:color="auto"/>
              <w:left w:val="nil"/>
              <w:bottom w:val="single" w:sz="4" w:space="0" w:color="auto"/>
              <w:right w:val="nil"/>
            </w:tcBorders>
            <w:shd w:val="clear" w:color="auto" w:fill="auto"/>
            <w:noWrap/>
            <w:vAlign w:val="bottom"/>
            <w:hideMark/>
          </w:tcPr>
          <w:p w:rsidR="0012131F" w:rsidRPr="003076C1" w:rsidRDefault="0012131F" w:rsidP="00B366FF">
            <w:pPr>
              <w:rPr>
                <w:rFonts w:eastAsia="Times New Roman"/>
                <w:color w:val="000000"/>
                <w:lang w:eastAsia="da-DK"/>
              </w:rPr>
            </w:pPr>
            <w:r w:rsidRPr="003076C1">
              <w:rPr>
                <w:rFonts w:eastAsia="Times New Roman"/>
                <w:color w:val="000000"/>
                <w:lang w:eastAsia="da-DK"/>
              </w:rPr>
              <w:t> </w:t>
            </w:r>
          </w:p>
        </w:tc>
        <w:tc>
          <w:tcPr>
            <w:tcW w:w="880" w:type="dxa"/>
            <w:tcBorders>
              <w:top w:val="single" w:sz="4" w:space="0" w:color="auto"/>
              <w:left w:val="nil"/>
              <w:bottom w:val="single" w:sz="4" w:space="0" w:color="auto"/>
              <w:right w:val="nil"/>
            </w:tcBorders>
            <w:shd w:val="clear" w:color="auto" w:fill="auto"/>
            <w:noWrap/>
            <w:vAlign w:val="bottom"/>
            <w:hideMark/>
          </w:tcPr>
          <w:p w:rsidR="0012131F" w:rsidRPr="003076C1" w:rsidRDefault="0012131F" w:rsidP="00B366FF">
            <w:pPr>
              <w:rPr>
                <w:rFonts w:eastAsia="Times New Roman"/>
                <w:color w:val="000000"/>
                <w:lang w:eastAsia="da-DK"/>
              </w:rPr>
            </w:pPr>
            <w:r w:rsidRPr="003076C1">
              <w:rPr>
                <w:rFonts w:eastAsia="Times New Roman"/>
                <w:color w:val="000000"/>
                <w:lang w:eastAsia="da-DK"/>
              </w:rPr>
              <w:t> </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rsidR="0012131F" w:rsidRPr="003076C1" w:rsidRDefault="0012131F" w:rsidP="00B366FF">
            <w:pPr>
              <w:rPr>
                <w:rFonts w:eastAsia="Times New Roman"/>
                <w:color w:val="000000"/>
                <w:lang w:eastAsia="da-DK"/>
              </w:rPr>
            </w:pPr>
            <w:r w:rsidRPr="003076C1">
              <w:rPr>
                <w:rFonts w:eastAsia="Times New Roman"/>
                <w:color w:val="000000"/>
                <w:lang w:eastAsia="da-DK"/>
              </w:rPr>
              <w:t> </w:t>
            </w:r>
          </w:p>
        </w:tc>
      </w:tr>
      <w:tr w:rsidR="0012131F" w:rsidRPr="003076C1" w:rsidTr="00B366FF">
        <w:trPr>
          <w:trHeight w:val="300"/>
        </w:trPr>
        <w:tc>
          <w:tcPr>
            <w:tcW w:w="1420" w:type="dxa"/>
            <w:tcBorders>
              <w:top w:val="nil"/>
              <w:left w:val="single" w:sz="4" w:space="0" w:color="auto"/>
              <w:bottom w:val="nil"/>
              <w:right w:val="single" w:sz="4" w:space="0" w:color="auto"/>
            </w:tcBorders>
            <w:shd w:val="clear" w:color="auto" w:fill="auto"/>
            <w:noWrap/>
            <w:vAlign w:val="bottom"/>
            <w:hideMark/>
          </w:tcPr>
          <w:p w:rsidR="0012131F" w:rsidRPr="003076C1" w:rsidRDefault="0012131F" w:rsidP="00B366FF">
            <w:pPr>
              <w:rPr>
                <w:rFonts w:eastAsia="Times New Roman"/>
                <w:color w:val="000000"/>
                <w:u w:val="single"/>
                <w:lang w:eastAsia="da-DK"/>
              </w:rPr>
            </w:pPr>
            <w:r w:rsidRPr="003076C1">
              <w:rPr>
                <w:rFonts w:eastAsia="Times New Roman"/>
                <w:color w:val="000000"/>
                <w:u w:val="single"/>
                <w:lang w:eastAsia="da-DK"/>
              </w:rPr>
              <w:t>billedAdresse</w:t>
            </w:r>
          </w:p>
        </w:tc>
        <w:tc>
          <w:tcPr>
            <w:tcW w:w="1500" w:type="dxa"/>
            <w:tcBorders>
              <w:top w:val="nil"/>
              <w:left w:val="nil"/>
              <w:bottom w:val="nil"/>
              <w:right w:val="single" w:sz="4" w:space="0" w:color="auto"/>
            </w:tcBorders>
            <w:shd w:val="clear" w:color="auto" w:fill="auto"/>
            <w:noWrap/>
            <w:vAlign w:val="bottom"/>
            <w:hideMark/>
          </w:tcPr>
          <w:p w:rsidR="0012131F" w:rsidRPr="003076C1" w:rsidRDefault="0012131F" w:rsidP="00B366FF">
            <w:pPr>
              <w:rPr>
                <w:rFonts w:eastAsia="Times New Roman"/>
                <w:color w:val="000000"/>
                <w:lang w:eastAsia="da-DK"/>
              </w:rPr>
            </w:pPr>
            <w:r w:rsidRPr="003076C1">
              <w:rPr>
                <w:rFonts w:eastAsia="Times New Roman"/>
                <w:color w:val="000000"/>
                <w:lang w:eastAsia="da-DK"/>
              </w:rPr>
              <w:t>arrangementId</w:t>
            </w:r>
          </w:p>
        </w:tc>
        <w:tc>
          <w:tcPr>
            <w:tcW w:w="900" w:type="dxa"/>
            <w:tcBorders>
              <w:top w:val="nil"/>
              <w:left w:val="nil"/>
              <w:bottom w:val="nil"/>
              <w:right w:val="single" w:sz="4" w:space="0" w:color="auto"/>
            </w:tcBorders>
            <w:shd w:val="clear" w:color="auto" w:fill="auto"/>
            <w:noWrap/>
            <w:vAlign w:val="bottom"/>
            <w:hideMark/>
          </w:tcPr>
          <w:p w:rsidR="0012131F" w:rsidRPr="003076C1" w:rsidRDefault="0012131F" w:rsidP="00B366FF">
            <w:pPr>
              <w:rPr>
                <w:rFonts w:eastAsia="Times New Roman"/>
                <w:color w:val="000000"/>
                <w:lang w:eastAsia="da-DK"/>
              </w:rPr>
            </w:pPr>
            <w:r w:rsidRPr="003076C1">
              <w:rPr>
                <w:rFonts w:eastAsia="Times New Roman"/>
                <w:color w:val="000000"/>
                <w:lang w:eastAsia="da-DK"/>
              </w:rPr>
              <w:t>brugerId</w:t>
            </w:r>
          </w:p>
        </w:tc>
        <w:tc>
          <w:tcPr>
            <w:tcW w:w="880" w:type="dxa"/>
            <w:tcBorders>
              <w:top w:val="nil"/>
              <w:left w:val="nil"/>
              <w:bottom w:val="nil"/>
              <w:right w:val="single" w:sz="4" w:space="0" w:color="auto"/>
            </w:tcBorders>
            <w:shd w:val="clear" w:color="auto" w:fill="auto"/>
            <w:noWrap/>
            <w:vAlign w:val="bottom"/>
            <w:hideMark/>
          </w:tcPr>
          <w:p w:rsidR="0012131F" w:rsidRPr="003076C1" w:rsidRDefault="0012131F" w:rsidP="00B366FF">
            <w:pPr>
              <w:rPr>
                <w:rFonts w:eastAsia="Times New Roman"/>
                <w:color w:val="000000"/>
                <w:lang w:eastAsia="da-DK"/>
              </w:rPr>
            </w:pPr>
            <w:r w:rsidRPr="003076C1">
              <w:rPr>
                <w:rFonts w:eastAsia="Times New Roman"/>
                <w:color w:val="000000"/>
                <w:lang w:eastAsia="da-DK"/>
              </w:rPr>
              <w:t>createTs</w:t>
            </w:r>
          </w:p>
        </w:tc>
        <w:tc>
          <w:tcPr>
            <w:tcW w:w="1180" w:type="dxa"/>
            <w:tcBorders>
              <w:top w:val="nil"/>
              <w:left w:val="nil"/>
              <w:bottom w:val="nil"/>
              <w:right w:val="single" w:sz="4" w:space="0" w:color="auto"/>
            </w:tcBorders>
            <w:shd w:val="clear" w:color="auto" w:fill="auto"/>
            <w:noWrap/>
            <w:vAlign w:val="bottom"/>
            <w:hideMark/>
          </w:tcPr>
          <w:p w:rsidR="0012131F" w:rsidRPr="003076C1" w:rsidRDefault="0012131F" w:rsidP="00B366FF">
            <w:pPr>
              <w:rPr>
                <w:rFonts w:eastAsia="Times New Roman"/>
                <w:color w:val="000000"/>
                <w:lang w:eastAsia="da-DK"/>
              </w:rPr>
            </w:pPr>
            <w:r w:rsidRPr="003076C1">
              <w:rPr>
                <w:rFonts w:eastAsia="Times New Roman"/>
                <w:color w:val="000000"/>
                <w:lang w:eastAsia="da-DK"/>
              </w:rPr>
              <w:t>kommentar</w:t>
            </w:r>
          </w:p>
        </w:tc>
      </w:tr>
    </w:tbl>
    <w:p w:rsidR="0012131F" w:rsidRDefault="0012131F" w:rsidP="0012131F"/>
    <w:p w:rsidR="0012131F" w:rsidRDefault="0012131F" w:rsidP="0012131F">
      <w:r>
        <w:t>Ovenstående konstruktion kan også give nogle ganske ”krøllede” SQL’er. Hvis man f.eks. skal finde ud af, hvem der deltager i spisning til et givet arrangement, skal man finde den nyeste række for et givet arrangement pr. bruger. Der er mange dialekter af SQL. En af dem er DB2 for zOS og her ville forespørgslen kunnet formuleres som følgende:</w:t>
      </w:r>
    </w:p>
    <w:p w:rsidR="0012131F" w:rsidRDefault="0012131F" w:rsidP="0012131F"/>
    <w:p w:rsidR="0012131F" w:rsidRPr="00A64DCC" w:rsidRDefault="0012131F" w:rsidP="0012131F">
      <w:pPr>
        <w:pStyle w:val="SQLcode"/>
        <w:keepNext/>
        <w:rPr>
          <w:lang w:val="da-DK"/>
        </w:rPr>
      </w:pPr>
      <w:r w:rsidRPr="00A64DCC">
        <w:rPr>
          <w:lang w:val="da-DK"/>
        </w:rPr>
        <w:lastRenderedPageBreak/>
        <w:t>select brugerId</w:t>
      </w:r>
    </w:p>
    <w:p w:rsidR="0012131F" w:rsidRPr="00A64DCC" w:rsidRDefault="0012131F" w:rsidP="0012131F">
      <w:pPr>
        <w:pStyle w:val="SQLcode"/>
        <w:keepNext/>
        <w:rPr>
          <w:lang w:val="da-DK"/>
        </w:rPr>
      </w:pPr>
      <w:r w:rsidRPr="00A64DCC">
        <w:rPr>
          <w:lang w:val="da-DK"/>
        </w:rPr>
        <w:t xml:space="preserve">from   tilmeldinger </w:t>
      </w:r>
    </w:p>
    <w:p w:rsidR="0012131F" w:rsidRPr="00A64DCC" w:rsidRDefault="0012131F" w:rsidP="0012131F">
      <w:pPr>
        <w:pStyle w:val="SQLcode"/>
        <w:keepNext/>
        <w:rPr>
          <w:lang w:val="da-DK"/>
        </w:rPr>
      </w:pPr>
      <w:r w:rsidRPr="00A64DCC">
        <w:rPr>
          <w:lang w:val="da-DK"/>
        </w:rPr>
        <w:t>where  (arrangementId, brugerId, createTs) in (</w:t>
      </w:r>
    </w:p>
    <w:p w:rsidR="0012131F" w:rsidRPr="00A64DCC" w:rsidRDefault="0012131F" w:rsidP="0012131F">
      <w:pPr>
        <w:pStyle w:val="SQLcode"/>
        <w:keepNext/>
        <w:rPr>
          <w:lang w:val="da-DK"/>
        </w:rPr>
      </w:pPr>
      <w:r w:rsidRPr="00A64DCC">
        <w:rPr>
          <w:lang w:val="da-DK"/>
        </w:rPr>
        <w:t xml:space="preserve">   select </w:t>
      </w:r>
      <w:r>
        <w:rPr>
          <w:lang w:val="da-DK"/>
        </w:rPr>
        <w:t xml:space="preserve">  </w:t>
      </w:r>
      <w:r w:rsidRPr="00A64DCC">
        <w:rPr>
          <w:lang w:val="da-DK"/>
        </w:rPr>
        <w:t>arrangementId, brugerId, max(createTs)</w:t>
      </w:r>
    </w:p>
    <w:p w:rsidR="0012131F" w:rsidRDefault="0012131F" w:rsidP="0012131F">
      <w:pPr>
        <w:pStyle w:val="SQLcode"/>
        <w:keepNext/>
        <w:rPr>
          <w:lang w:val="da-DK"/>
        </w:rPr>
      </w:pPr>
      <w:r w:rsidRPr="00A64DCC">
        <w:rPr>
          <w:lang w:val="da-DK"/>
        </w:rPr>
        <w:t xml:space="preserve">   from   </w:t>
      </w:r>
      <w:r>
        <w:rPr>
          <w:lang w:val="da-DK"/>
        </w:rPr>
        <w:t xml:space="preserve">  </w:t>
      </w:r>
      <w:r w:rsidRPr="00A64DCC">
        <w:rPr>
          <w:lang w:val="da-DK"/>
        </w:rPr>
        <w:t>tilmeldinger</w:t>
      </w:r>
    </w:p>
    <w:p w:rsidR="0012131F" w:rsidRPr="00A64DCC" w:rsidRDefault="0012131F" w:rsidP="0012131F">
      <w:pPr>
        <w:pStyle w:val="SQLcode"/>
        <w:keepNext/>
        <w:rPr>
          <w:lang w:val="da-DK"/>
        </w:rPr>
      </w:pPr>
      <w:r>
        <w:rPr>
          <w:lang w:val="da-DK"/>
        </w:rPr>
        <w:t xml:space="preserve">   where    arrangementId = :hvadErDetForEtArrangementDerSpørgesPå</w:t>
      </w:r>
    </w:p>
    <w:p w:rsidR="0012131F" w:rsidRPr="00A64DCC" w:rsidRDefault="0012131F" w:rsidP="0012131F">
      <w:pPr>
        <w:pStyle w:val="SQLcode"/>
        <w:keepNext/>
        <w:rPr>
          <w:lang w:val="da-DK"/>
        </w:rPr>
      </w:pPr>
      <w:r w:rsidRPr="00A64DCC">
        <w:rPr>
          <w:lang w:val="da-DK"/>
        </w:rPr>
        <w:t xml:space="preserve">   group by brugerId</w:t>
      </w:r>
    </w:p>
    <w:p w:rsidR="0012131F" w:rsidRDefault="0012131F" w:rsidP="0012131F">
      <w:pPr>
        <w:pStyle w:val="SQLcode"/>
        <w:keepNext/>
        <w:rPr>
          <w:lang w:val="da-DK"/>
        </w:rPr>
      </w:pPr>
      <w:r w:rsidRPr="00A64DCC">
        <w:rPr>
          <w:lang w:val="da-DK"/>
        </w:rPr>
        <w:t>)</w:t>
      </w:r>
    </w:p>
    <w:p w:rsidR="0012131F" w:rsidRPr="00A64DCC" w:rsidRDefault="0012131F" w:rsidP="0012131F">
      <w:pPr>
        <w:pStyle w:val="SQLcode"/>
        <w:keepNext/>
        <w:rPr>
          <w:lang w:val="da-DK"/>
        </w:rPr>
      </w:pPr>
      <w:r w:rsidRPr="00A64DCC">
        <w:rPr>
          <w:lang w:val="da-DK"/>
        </w:rPr>
        <w:t>and spiser</w:t>
      </w:r>
      <w:r>
        <w:rPr>
          <w:lang w:val="da-DK"/>
        </w:rPr>
        <w:t xml:space="preserve"> </w:t>
      </w:r>
      <w:r w:rsidRPr="00A64DCC">
        <w:rPr>
          <w:lang w:val="da-DK"/>
        </w:rPr>
        <w:t>=</w:t>
      </w:r>
      <w:r>
        <w:rPr>
          <w:lang w:val="da-DK"/>
        </w:rPr>
        <w:t xml:space="preserve"> </w:t>
      </w:r>
      <w:r w:rsidRPr="00A64DCC">
        <w:rPr>
          <w:lang w:val="da-DK"/>
        </w:rPr>
        <w:t>’True’</w:t>
      </w:r>
    </w:p>
    <w:p w:rsidR="0012131F" w:rsidRDefault="0012131F" w:rsidP="0012131F"/>
    <w:p w:rsidR="0012131F" w:rsidRDefault="0012131F" w:rsidP="0012131F">
      <w:r>
        <w:t>Det er dog ikke alle SQL dialekter, der tillader sådan en konstruktion</w:t>
      </w:r>
      <w:r w:rsidR="00027F43">
        <w:t xml:space="preserve"> med flere attributter i </w:t>
      </w:r>
      <w:r w:rsidR="007C767C">
        <w:t>where-</w:t>
      </w:r>
      <w:r w:rsidR="00027F43">
        <w:t>in-clause</w:t>
      </w:r>
      <w:r>
        <w:t>. Som en omgåelse kunne man konkatenere arrangementId, brugerId og</w:t>
      </w:r>
      <w:r w:rsidRPr="00A64DCC">
        <w:t xml:space="preserve"> createTs</w:t>
      </w:r>
      <w:r>
        <w:t xml:space="preserve"> til en tekststreng både i where-clausen og i subselecten. Hvis det viser sig, at der ikke er en enkelt konstruktion, der kan løse opgaven, kan man oprette en temporær tabel og anvende den i et select-statement.</w:t>
      </w:r>
    </w:p>
    <w:p w:rsidR="0012131F" w:rsidRDefault="0012131F" w:rsidP="0012131F"/>
    <w:p w:rsidR="0012131F" w:rsidRDefault="0012131F" w:rsidP="0012131F">
      <w:pPr>
        <w:pStyle w:val="SQLcode"/>
      </w:pPr>
      <w:r>
        <w:t>create table sel</w:t>
      </w:r>
      <w:r w:rsidRPr="0009425C">
        <w:t xml:space="preserve"> (arrangementId c</w:t>
      </w:r>
      <w:r>
        <w:t>h</w:t>
      </w:r>
      <w:r w:rsidRPr="0009425C">
        <w:t>ar(</w:t>
      </w:r>
      <w:r>
        <w:t>…)</w:t>
      </w:r>
      <w:r w:rsidRPr="0009425C">
        <w:t>, brugerId</w:t>
      </w:r>
      <w:r>
        <w:t xml:space="preserve"> char(…)</w:t>
      </w:r>
      <w:r w:rsidRPr="0009425C">
        <w:t>, createTs</w:t>
      </w:r>
      <w:r>
        <w:t xml:space="preserve"> Timestamp);</w:t>
      </w:r>
    </w:p>
    <w:p w:rsidR="0012131F" w:rsidRDefault="0012131F" w:rsidP="0012131F">
      <w:pPr>
        <w:pStyle w:val="SQLcode"/>
      </w:pPr>
    </w:p>
    <w:p w:rsidR="0012131F" w:rsidRDefault="0012131F" w:rsidP="0012131F">
      <w:pPr>
        <w:pStyle w:val="SQLcode"/>
      </w:pPr>
      <w:r>
        <w:t xml:space="preserve">insert into sel </w:t>
      </w:r>
    </w:p>
    <w:p w:rsidR="0012131F" w:rsidRPr="000347ED" w:rsidRDefault="0012131F" w:rsidP="0012131F">
      <w:pPr>
        <w:pStyle w:val="SQLcode"/>
        <w:rPr>
          <w:lang w:val="da-DK"/>
        </w:rPr>
      </w:pPr>
      <w:r w:rsidRPr="000347ED">
        <w:rPr>
          <w:lang w:val="da-DK"/>
        </w:rPr>
        <w:t>select arrangementId, brugerId, max(createTs)</w:t>
      </w:r>
    </w:p>
    <w:p w:rsidR="0012131F" w:rsidRDefault="0012131F" w:rsidP="0012131F">
      <w:pPr>
        <w:pStyle w:val="SQLcode"/>
        <w:rPr>
          <w:lang w:val="da-DK"/>
        </w:rPr>
      </w:pPr>
      <w:r w:rsidRPr="000347ED">
        <w:rPr>
          <w:lang w:val="da-DK"/>
        </w:rPr>
        <w:t xml:space="preserve"> from tilmeldinger</w:t>
      </w:r>
    </w:p>
    <w:p w:rsidR="0012131F" w:rsidRPr="00A64DCC" w:rsidRDefault="0012131F" w:rsidP="0012131F">
      <w:pPr>
        <w:pStyle w:val="SQLcode"/>
        <w:rPr>
          <w:lang w:val="da-DK"/>
        </w:rPr>
      </w:pPr>
      <w:r>
        <w:rPr>
          <w:lang w:val="da-DK"/>
        </w:rPr>
        <w:t>where arrangementId = :hvadErDetForEtArrangementDerSpørgesPå</w:t>
      </w:r>
    </w:p>
    <w:p w:rsidR="0012131F" w:rsidRPr="007F50CB" w:rsidRDefault="0012131F" w:rsidP="0012131F">
      <w:pPr>
        <w:pStyle w:val="SQLcode"/>
        <w:rPr>
          <w:lang w:val="da-DK"/>
        </w:rPr>
      </w:pPr>
      <w:r w:rsidRPr="007F50CB">
        <w:rPr>
          <w:lang w:val="da-DK"/>
        </w:rPr>
        <w:t xml:space="preserve">group by </w:t>
      </w:r>
      <w:r w:rsidRPr="000347ED">
        <w:rPr>
          <w:lang w:val="da-DK"/>
        </w:rPr>
        <w:t>brugerId</w:t>
      </w:r>
    </w:p>
    <w:p w:rsidR="0012131F" w:rsidRPr="000347ED" w:rsidRDefault="0012131F" w:rsidP="0012131F">
      <w:pPr>
        <w:pStyle w:val="SQLcode"/>
        <w:rPr>
          <w:lang w:val="da-DK"/>
        </w:rPr>
      </w:pPr>
      <w:r w:rsidRPr="000347ED">
        <w:rPr>
          <w:lang w:val="da-DK"/>
        </w:rPr>
        <w:t>;</w:t>
      </w:r>
    </w:p>
    <w:p w:rsidR="0012131F" w:rsidRPr="000347ED" w:rsidRDefault="0012131F" w:rsidP="0012131F">
      <w:pPr>
        <w:pStyle w:val="SQLcode"/>
        <w:rPr>
          <w:lang w:val="da-DK"/>
        </w:rPr>
      </w:pPr>
    </w:p>
    <w:p w:rsidR="0012131F" w:rsidRPr="000347ED" w:rsidRDefault="0012131F" w:rsidP="0012131F">
      <w:pPr>
        <w:pStyle w:val="SQLcode"/>
        <w:rPr>
          <w:lang w:val="da-DK"/>
        </w:rPr>
      </w:pPr>
      <w:r w:rsidRPr="000347ED">
        <w:rPr>
          <w:lang w:val="da-DK"/>
        </w:rPr>
        <w:t xml:space="preserve">select brugerId </w:t>
      </w:r>
    </w:p>
    <w:p w:rsidR="0012131F" w:rsidRPr="008A3DF7" w:rsidRDefault="0012131F" w:rsidP="0012131F">
      <w:pPr>
        <w:pStyle w:val="SQLcode"/>
        <w:rPr>
          <w:lang w:val="da-DK"/>
        </w:rPr>
      </w:pPr>
      <w:r w:rsidRPr="008A3DF7">
        <w:rPr>
          <w:lang w:val="da-DK"/>
        </w:rPr>
        <w:t>from tilmelding t, sel s</w:t>
      </w:r>
    </w:p>
    <w:p w:rsidR="0012131F" w:rsidRPr="000347ED" w:rsidRDefault="0012131F" w:rsidP="0012131F">
      <w:pPr>
        <w:pStyle w:val="SQLcode"/>
        <w:rPr>
          <w:lang w:val="da-DK"/>
        </w:rPr>
      </w:pPr>
      <w:r w:rsidRPr="000347ED">
        <w:rPr>
          <w:lang w:val="da-DK"/>
        </w:rPr>
        <w:t>where t.arrangementId</w:t>
      </w:r>
      <w:r>
        <w:rPr>
          <w:lang w:val="da-DK"/>
        </w:rPr>
        <w:t xml:space="preserve"> </w:t>
      </w:r>
      <w:r w:rsidRPr="000347ED">
        <w:rPr>
          <w:lang w:val="da-DK"/>
        </w:rPr>
        <w:t>=</w:t>
      </w:r>
      <w:r>
        <w:rPr>
          <w:lang w:val="da-DK"/>
        </w:rPr>
        <w:t xml:space="preserve"> </w:t>
      </w:r>
      <w:r w:rsidRPr="000347ED">
        <w:rPr>
          <w:lang w:val="da-DK"/>
        </w:rPr>
        <w:t>s.arrangementId</w:t>
      </w:r>
    </w:p>
    <w:p w:rsidR="0012131F" w:rsidRPr="000347ED" w:rsidRDefault="0012131F" w:rsidP="0012131F">
      <w:pPr>
        <w:pStyle w:val="SQLcode"/>
        <w:rPr>
          <w:lang w:val="da-DK"/>
        </w:rPr>
      </w:pPr>
      <w:r w:rsidRPr="000347ED">
        <w:rPr>
          <w:lang w:val="da-DK"/>
        </w:rPr>
        <w:t xml:space="preserve">  and t.</w:t>
      </w:r>
      <w:r w:rsidRPr="00A64DCC">
        <w:rPr>
          <w:lang w:val="da-DK"/>
        </w:rPr>
        <w:t xml:space="preserve"> brugerId</w:t>
      </w:r>
      <w:r w:rsidRPr="000347ED">
        <w:rPr>
          <w:lang w:val="da-DK"/>
        </w:rPr>
        <w:t xml:space="preserve"> =</w:t>
      </w:r>
      <w:r>
        <w:rPr>
          <w:lang w:val="da-DK"/>
        </w:rPr>
        <w:t xml:space="preserve"> </w:t>
      </w:r>
      <w:r w:rsidRPr="000347ED">
        <w:rPr>
          <w:lang w:val="da-DK"/>
        </w:rPr>
        <w:t>s.</w:t>
      </w:r>
      <w:r w:rsidRPr="00A64DCC">
        <w:rPr>
          <w:lang w:val="da-DK"/>
        </w:rPr>
        <w:t>brugerId</w:t>
      </w:r>
    </w:p>
    <w:p w:rsidR="0012131F" w:rsidRPr="008A3DF7" w:rsidRDefault="0012131F" w:rsidP="0012131F">
      <w:pPr>
        <w:pStyle w:val="SQLcode"/>
        <w:rPr>
          <w:lang w:val="da-DK"/>
        </w:rPr>
      </w:pPr>
      <w:r w:rsidRPr="000347ED">
        <w:rPr>
          <w:lang w:val="da-DK"/>
        </w:rPr>
        <w:t xml:space="preserve">  </w:t>
      </w:r>
      <w:r w:rsidRPr="008A3DF7">
        <w:rPr>
          <w:lang w:val="da-DK"/>
        </w:rPr>
        <w:t>and t.createTs = s.createTs</w:t>
      </w:r>
    </w:p>
    <w:p w:rsidR="0012131F" w:rsidRPr="008A3DF7" w:rsidRDefault="0012131F" w:rsidP="0012131F">
      <w:pPr>
        <w:pStyle w:val="SQLcode"/>
      </w:pPr>
      <w:r>
        <w:rPr>
          <w:lang w:val="da-DK"/>
        </w:rPr>
        <w:t xml:space="preserve">  </w:t>
      </w:r>
      <w:r w:rsidRPr="008A3DF7">
        <w:t>and t.spiser = ’True’</w:t>
      </w:r>
    </w:p>
    <w:p w:rsidR="0012131F" w:rsidRPr="000347ED" w:rsidRDefault="0012131F" w:rsidP="0012131F">
      <w:pPr>
        <w:pStyle w:val="SQLcode"/>
      </w:pPr>
      <w:r w:rsidRPr="000347ED">
        <w:t>;</w:t>
      </w:r>
    </w:p>
    <w:p w:rsidR="0012131F" w:rsidRDefault="0012131F" w:rsidP="0012131F">
      <w:pPr>
        <w:pStyle w:val="SQLcode"/>
      </w:pPr>
    </w:p>
    <w:p w:rsidR="0012131F" w:rsidRPr="000347ED" w:rsidRDefault="0012131F" w:rsidP="0012131F">
      <w:pPr>
        <w:pStyle w:val="SQLcode"/>
      </w:pPr>
      <w:r>
        <w:t>drop table sel;</w:t>
      </w:r>
    </w:p>
    <w:p w:rsidR="0012131F" w:rsidRDefault="0012131F" w:rsidP="0012131F">
      <w:pPr>
        <w:rPr>
          <w:lang w:val="en-US"/>
        </w:rPr>
      </w:pPr>
    </w:p>
    <w:p w:rsidR="0012131F" w:rsidRDefault="0012131F" w:rsidP="0012131F">
      <w:r w:rsidRPr="000347ED">
        <w:t xml:space="preserve">Det bliver til en længere historie; </w:t>
      </w:r>
      <w:r>
        <w:t>dog har flere SQL varianter andre muligheder, der gør forespørgslen mindre klodset. Den dyreste mulighed er at tage resultatet af subselecten ind i et array i programmet, og så derefter slå op i tabellen tilmelding med hver enkelt række i arrayet. Der bliver meget transport og initiering af forespørgsel i databaseserveren.</w:t>
      </w:r>
    </w:p>
    <w:p w:rsidR="0012131F" w:rsidRPr="000347ED" w:rsidRDefault="0012131F" w:rsidP="0012131F"/>
    <w:p w:rsidR="0012131F" w:rsidRDefault="0012131F" w:rsidP="0012131F">
      <w:r>
        <w:t xml:space="preserve">Man kan argumentere for en yderligere normalisering, da man kan risikere redundans. F.eks. er User-tabellen ikke i 4NF. Det medfører, at en ændring i f.eks. email-adressen giver en ekstra række i tabellen, men </w:t>
      </w:r>
      <w:r w:rsidR="009C61FB">
        <w:t xml:space="preserve">med </w:t>
      </w:r>
      <w:r>
        <w:t xml:space="preserve">de samme data som i den nyeste række, bortset altså fra email-adressen. </w:t>
      </w:r>
    </w:p>
    <w:p w:rsidR="0012131F" w:rsidRDefault="0012131F" w:rsidP="0012131F"/>
    <w:p w:rsidR="0012667C" w:rsidRDefault="0012667C" w:rsidP="0012131F">
      <w:r>
        <w:t>Der eksisterer utallige beskrivelser af normaliseri</w:t>
      </w:r>
      <w:r w:rsidR="008A3DF7">
        <w:t>ng, men nogle af dem er [11],</w:t>
      </w:r>
      <w:r>
        <w:t xml:space="preserve"> [12]</w:t>
      </w:r>
      <w:r w:rsidR="008A3DF7">
        <w:t xml:space="preserve"> pp387 og [14].</w:t>
      </w:r>
    </w:p>
    <w:p w:rsidR="0012667C" w:rsidRDefault="0012667C" w:rsidP="0012131F"/>
    <w:p w:rsidR="0012131F" w:rsidRDefault="0012131F" w:rsidP="0012131F">
      <w:r>
        <w:t>Opsplitningen vil give tre tabeller, hvor password og salt hører sammen i den ene tabel, email-adressen hhv. erAdmin kommer i to andre tabeller. Hvis ikke der var interesse for historikken på Admin-tabellen, så ville createTs være overflødigt. Dermed ville der være brugerId som nøgle. Da erAdmin er en boolsk værdi, ville det ikke være nødvendigt at have den som selvstændig attribut, og derfor ville Admin-tabellen kun bestå af brugerId.</w:t>
      </w:r>
    </w:p>
    <w:p w:rsidR="0012131F" w:rsidRDefault="0012131F" w:rsidP="0012131F"/>
    <w:tbl>
      <w:tblPr>
        <w:tblW w:w="9500" w:type="dxa"/>
        <w:tblInd w:w="55" w:type="dxa"/>
        <w:tblCellMar>
          <w:left w:w="70" w:type="dxa"/>
          <w:right w:w="70" w:type="dxa"/>
        </w:tblCellMar>
        <w:tblLook w:val="04A0" w:firstRow="1" w:lastRow="0" w:firstColumn="1" w:lastColumn="0" w:noHBand="0" w:noVBand="1"/>
      </w:tblPr>
      <w:tblGrid>
        <w:gridCol w:w="909"/>
        <w:gridCol w:w="901"/>
        <w:gridCol w:w="1000"/>
        <w:gridCol w:w="456"/>
        <w:gridCol w:w="580"/>
        <w:gridCol w:w="909"/>
        <w:gridCol w:w="901"/>
        <w:gridCol w:w="640"/>
        <w:gridCol w:w="580"/>
        <w:gridCol w:w="909"/>
        <w:gridCol w:w="901"/>
        <w:gridCol w:w="920"/>
      </w:tblGrid>
      <w:tr w:rsidR="0012131F" w:rsidRPr="009953B8" w:rsidTr="00B366FF">
        <w:trPr>
          <w:trHeight w:val="315"/>
        </w:trPr>
        <w:tc>
          <w:tcPr>
            <w:tcW w:w="1780" w:type="dxa"/>
            <w:gridSpan w:val="2"/>
            <w:tcBorders>
              <w:top w:val="single" w:sz="8" w:space="0" w:color="auto"/>
              <w:left w:val="single" w:sz="8" w:space="0" w:color="auto"/>
              <w:bottom w:val="single" w:sz="8" w:space="0" w:color="auto"/>
              <w:right w:val="nil"/>
            </w:tcBorders>
            <w:shd w:val="clear" w:color="auto" w:fill="auto"/>
            <w:noWrap/>
            <w:vAlign w:val="center"/>
            <w:hideMark/>
          </w:tcPr>
          <w:p w:rsidR="0012131F" w:rsidRPr="009953B8" w:rsidRDefault="0012131F" w:rsidP="00B366FF">
            <w:pPr>
              <w:rPr>
                <w:rFonts w:eastAsia="Times New Roman"/>
                <w:b/>
                <w:bCs/>
                <w:color w:val="000000"/>
                <w:lang w:eastAsia="da-DK"/>
              </w:rPr>
            </w:pPr>
            <w:r w:rsidRPr="009953B8">
              <w:rPr>
                <w:rFonts w:eastAsia="Times New Roman"/>
                <w:b/>
                <w:bCs/>
                <w:color w:val="000000"/>
                <w:lang w:eastAsia="da-DK"/>
              </w:rPr>
              <w:t>UserPassword</w:t>
            </w:r>
          </w:p>
        </w:tc>
        <w:tc>
          <w:tcPr>
            <w:tcW w:w="1000" w:type="dxa"/>
            <w:tcBorders>
              <w:top w:val="single" w:sz="8" w:space="0" w:color="auto"/>
              <w:left w:val="nil"/>
              <w:bottom w:val="single" w:sz="8" w:space="0" w:color="auto"/>
              <w:right w:val="nil"/>
            </w:tcBorders>
            <w:shd w:val="clear" w:color="auto" w:fill="auto"/>
            <w:noWrap/>
            <w:vAlign w:val="center"/>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 </w:t>
            </w:r>
          </w:p>
        </w:tc>
        <w:tc>
          <w:tcPr>
            <w:tcW w:w="440" w:type="dxa"/>
            <w:tcBorders>
              <w:top w:val="single" w:sz="8" w:space="0" w:color="auto"/>
              <w:left w:val="nil"/>
              <w:bottom w:val="single" w:sz="8" w:space="0" w:color="auto"/>
              <w:right w:val="single" w:sz="8" w:space="0" w:color="auto"/>
            </w:tcBorders>
            <w:shd w:val="clear" w:color="auto" w:fill="auto"/>
            <w:noWrap/>
            <w:vAlign w:val="center"/>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 </w:t>
            </w:r>
          </w:p>
        </w:tc>
        <w:tc>
          <w:tcPr>
            <w:tcW w:w="580" w:type="dxa"/>
            <w:tcBorders>
              <w:top w:val="nil"/>
              <w:left w:val="nil"/>
              <w:bottom w:val="nil"/>
              <w:right w:val="nil"/>
            </w:tcBorders>
            <w:shd w:val="clear" w:color="auto" w:fill="auto"/>
            <w:noWrap/>
            <w:vAlign w:val="bottom"/>
            <w:hideMark/>
          </w:tcPr>
          <w:p w:rsidR="0012131F" w:rsidRPr="009953B8" w:rsidRDefault="0012131F" w:rsidP="00B366FF">
            <w:pPr>
              <w:rPr>
                <w:rFonts w:eastAsia="Times New Roman"/>
                <w:color w:val="000000"/>
                <w:lang w:eastAsia="da-DK"/>
              </w:rPr>
            </w:pPr>
          </w:p>
        </w:tc>
        <w:tc>
          <w:tcPr>
            <w:tcW w:w="900" w:type="dxa"/>
            <w:tcBorders>
              <w:top w:val="single" w:sz="8" w:space="0" w:color="auto"/>
              <w:left w:val="single" w:sz="8" w:space="0" w:color="auto"/>
              <w:bottom w:val="single" w:sz="8" w:space="0" w:color="auto"/>
              <w:right w:val="nil"/>
            </w:tcBorders>
            <w:shd w:val="clear" w:color="auto" w:fill="auto"/>
            <w:noWrap/>
            <w:vAlign w:val="center"/>
            <w:hideMark/>
          </w:tcPr>
          <w:p w:rsidR="0012131F" w:rsidRPr="009953B8" w:rsidRDefault="0012131F" w:rsidP="00B366FF">
            <w:pPr>
              <w:rPr>
                <w:rFonts w:eastAsia="Times New Roman"/>
                <w:b/>
                <w:bCs/>
                <w:color w:val="000000"/>
                <w:lang w:eastAsia="da-DK"/>
              </w:rPr>
            </w:pPr>
            <w:r w:rsidRPr="009953B8">
              <w:rPr>
                <w:rFonts w:eastAsia="Times New Roman"/>
                <w:b/>
                <w:bCs/>
                <w:color w:val="000000"/>
                <w:lang w:eastAsia="da-DK"/>
              </w:rPr>
              <w:t>Email</w:t>
            </w:r>
          </w:p>
        </w:tc>
        <w:tc>
          <w:tcPr>
            <w:tcW w:w="880" w:type="dxa"/>
            <w:tcBorders>
              <w:top w:val="single" w:sz="8" w:space="0" w:color="auto"/>
              <w:left w:val="nil"/>
              <w:bottom w:val="single" w:sz="8" w:space="0" w:color="auto"/>
              <w:right w:val="nil"/>
            </w:tcBorders>
            <w:shd w:val="clear" w:color="auto" w:fill="auto"/>
            <w:noWrap/>
            <w:vAlign w:val="center"/>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 </w:t>
            </w:r>
          </w:p>
        </w:tc>
        <w:tc>
          <w:tcPr>
            <w:tcW w:w="640" w:type="dxa"/>
            <w:tcBorders>
              <w:top w:val="single" w:sz="8" w:space="0" w:color="auto"/>
              <w:left w:val="nil"/>
              <w:bottom w:val="single" w:sz="8" w:space="0" w:color="auto"/>
              <w:right w:val="single" w:sz="8" w:space="0" w:color="auto"/>
            </w:tcBorders>
            <w:shd w:val="clear" w:color="auto" w:fill="auto"/>
            <w:noWrap/>
            <w:vAlign w:val="center"/>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 </w:t>
            </w:r>
          </w:p>
        </w:tc>
        <w:tc>
          <w:tcPr>
            <w:tcW w:w="580" w:type="dxa"/>
            <w:tcBorders>
              <w:top w:val="nil"/>
              <w:left w:val="nil"/>
              <w:bottom w:val="nil"/>
              <w:right w:val="nil"/>
            </w:tcBorders>
            <w:shd w:val="clear" w:color="auto" w:fill="auto"/>
            <w:noWrap/>
            <w:vAlign w:val="bottom"/>
            <w:hideMark/>
          </w:tcPr>
          <w:p w:rsidR="0012131F" w:rsidRPr="009953B8" w:rsidRDefault="0012131F" w:rsidP="00B366FF">
            <w:pPr>
              <w:rPr>
                <w:rFonts w:eastAsia="Times New Roman"/>
                <w:color w:val="000000"/>
                <w:lang w:eastAsia="da-DK"/>
              </w:rPr>
            </w:pPr>
          </w:p>
        </w:tc>
        <w:tc>
          <w:tcPr>
            <w:tcW w:w="900" w:type="dxa"/>
            <w:tcBorders>
              <w:top w:val="single" w:sz="8" w:space="0" w:color="auto"/>
              <w:left w:val="single" w:sz="8" w:space="0" w:color="auto"/>
              <w:bottom w:val="single" w:sz="8" w:space="0" w:color="auto"/>
              <w:right w:val="nil"/>
            </w:tcBorders>
            <w:shd w:val="clear" w:color="auto" w:fill="auto"/>
            <w:noWrap/>
            <w:vAlign w:val="center"/>
            <w:hideMark/>
          </w:tcPr>
          <w:p w:rsidR="0012131F" w:rsidRPr="009953B8" w:rsidRDefault="0012131F" w:rsidP="00B366FF">
            <w:pPr>
              <w:rPr>
                <w:rFonts w:eastAsia="Times New Roman"/>
                <w:b/>
                <w:bCs/>
                <w:color w:val="000000"/>
                <w:lang w:eastAsia="da-DK"/>
              </w:rPr>
            </w:pPr>
            <w:r w:rsidRPr="009953B8">
              <w:rPr>
                <w:rFonts w:eastAsia="Times New Roman"/>
                <w:b/>
                <w:bCs/>
                <w:color w:val="000000"/>
                <w:lang w:eastAsia="da-DK"/>
              </w:rPr>
              <w:t>Admin</w:t>
            </w:r>
          </w:p>
        </w:tc>
        <w:tc>
          <w:tcPr>
            <w:tcW w:w="880" w:type="dxa"/>
            <w:tcBorders>
              <w:top w:val="single" w:sz="8" w:space="0" w:color="auto"/>
              <w:left w:val="nil"/>
              <w:bottom w:val="single" w:sz="8" w:space="0" w:color="auto"/>
              <w:right w:val="nil"/>
            </w:tcBorders>
            <w:shd w:val="clear" w:color="auto" w:fill="auto"/>
            <w:noWrap/>
            <w:vAlign w:val="center"/>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 </w:t>
            </w:r>
          </w:p>
        </w:tc>
        <w:tc>
          <w:tcPr>
            <w:tcW w:w="920" w:type="dxa"/>
            <w:tcBorders>
              <w:top w:val="single" w:sz="8" w:space="0" w:color="auto"/>
              <w:left w:val="nil"/>
              <w:bottom w:val="single" w:sz="8" w:space="0" w:color="auto"/>
              <w:right w:val="single" w:sz="8" w:space="0" w:color="auto"/>
            </w:tcBorders>
            <w:shd w:val="clear" w:color="auto" w:fill="auto"/>
            <w:noWrap/>
            <w:vAlign w:val="center"/>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 </w:t>
            </w:r>
          </w:p>
        </w:tc>
      </w:tr>
      <w:tr w:rsidR="0012131F" w:rsidRPr="009953B8" w:rsidTr="00B366FF">
        <w:trPr>
          <w:trHeight w:val="300"/>
        </w:trPr>
        <w:tc>
          <w:tcPr>
            <w:tcW w:w="894" w:type="dxa"/>
            <w:tcBorders>
              <w:top w:val="nil"/>
              <w:left w:val="single" w:sz="8" w:space="0" w:color="auto"/>
              <w:bottom w:val="nil"/>
              <w:right w:val="single" w:sz="8" w:space="0" w:color="auto"/>
            </w:tcBorders>
            <w:shd w:val="clear" w:color="auto" w:fill="auto"/>
            <w:noWrap/>
            <w:vAlign w:val="center"/>
            <w:hideMark/>
          </w:tcPr>
          <w:p w:rsidR="0012131F" w:rsidRPr="009953B8" w:rsidRDefault="0012131F" w:rsidP="00B366FF">
            <w:pPr>
              <w:rPr>
                <w:rFonts w:eastAsia="Times New Roman"/>
                <w:color w:val="000000"/>
                <w:u w:val="single"/>
                <w:lang w:eastAsia="da-DK"/>
              </w:rPr>
            </w:pPr>
            <w:r w:rsidRPr="009953B8">
              <w:rPr>
                <w:rFonts w:eastAsia="Times New Roman"/>
                <w:color w:val="000000"/>
                <w:u w:val="single"/>
                <w:lang w:eastAsia="da-DK"/>
              </w:rPr>
              <w:t>brugerId</w:t>
            </w:r>
          </w:p>
        </w:tc>
        <w:tc>
          <w:tcPr>
            <w:tcW w:w="886" w:type="dxa"/>
            <w:tcBorders>
              <w:top w:val="nil"/>
              <w:left w:val="nil"/>
              <w:bottom w:val="nil"/>
              <w:right w:val="single" w:sz="8" w:space="0" w:color="auto"/>
            </w:tcBorders>
            <w:shd w:val="clear" w:color="auto" w:fill="auto"/>
            <w:noWrap/>
            <w:vAlign w:val="center"/>
            <w:hideMark/>
          </w:tcPr>
          <w:p w:rsidR="0012131F" w:rsidRPr="009953B8" w:rsidRDefault="0012131F" w:rsidP="00B366FF">
            <w:pPr>
              <w:rPr>
                <w:rFonts w:eastAsia="Times New Roman"/>
                <w:color w:val="000000"/>
                <w:u w:val="single"/>
                <w:lang w:eastAsia="da-DK"/>
              </w:rPr>
            </w:pPr>
            <w:r w:rsidRPr="009953B8">
              <w:rPr>
                <w:rFonts w:eastAsia="Times New Roman"/>
                <w:color w:val="000000"/>
                <w:u w:val="single"/>
                <w:lang w:eastAsia="da-DK"/>
              </w:rPr>
              <w:t>createTs</w:t>
            </w:r>
          </w:p>
        </w:tc>
        <w:tc>
          <w:tcPr>
            <w:tcW w:w="1000" w:type="dxa"/>
            <w:tcBorders>
              <w:top w:val="nil"/>
              <w:left w:val="nil"/>
              <w:bottom w:val="nil"/>
              <w:right w:val="single" w:sz="8" w:space="0" w:color="auto"/>
            </w:tcBorders>
            <w:shd w:val="clear" w:color="auto" w:fill="auto"/>
            <w:noWrap/>
            <w:vAlign w:val="center"/>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password</w:t>
            </w:r>
          </w:p>
        </w:tc>
        <w:tc>
          <w:tcPr>
            <w:tcW w:w="440" w:type="dxa"/>
            <w:tcBorders>
              <w:top w:val="nil"/>
              <w:left w:val="nil"/>
              <w:bottom w:val="nil"/>
              <w:right w:val="single" w:sz="8" w:space="0" w:color="auto"/>
            </w:tcBorders>
            <w:shd w:val="clear" w:color="auto" w:fill="auto"/>
            <w:noWrap/>
            <w:vAlign w:val="center"/>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salt</w:t>
            </w:r>
          </w:p>
        </w:tc>
        <w:tc>
          <w:tcPr>
            <w:tcW w:w="580" w:type="dxa"/>
            <w:tcBorders>
              <w:top w:val="nil"/>
              <w:left w:val="nil"/>
              <w:bottom w:val="nil"/>
              <w:right w:val="nil"/>
            </w:tcBorders>
            <w:shd w:val="clear" w:color="auto" w:fill="auto"/>
            <w:noWrap/>
            <w:vAlign w:val="bottom"/>
            <w:hideMark/>
          </w:tcPr>
          <w:p w:rsidR="0012131F" w:rsidRPr="009953B8" w:rsidRDefault="0012131F" w:rsidP="00B366FF">
            <w:pPr>
              <w:rPr>
                <w:rFonts w:eastAsia="Times New Roman"/>
                <w:color w:val="000000"/>
                <w:lang w:eastAsia="da-DK"/>
              </w:rPr>
            </w:pPr>
          </w:p>
        </w:tc>
        <w:tc>
          <w:tcPr>
            <w:tcW w:w="900" w:type="dxa"/>
            <w:tcBorders>
              <w:top w:val="nil"/>
              <w:left w:val="single" w:sz="8" w:space="0" w:color="auto"/>
              <w:bottom w:val="nil"/>
              <w:right w:val="single" w:sz="8" w:space="0" w:color="auto"/>
            </w:tcBorders>
            <w:shd w:val="clear" w:color="auto" w:fill="auto"/>
            <w:noWrap/>
            <w:vAlign w:val="center"/>
            <w:hideMark/>
          </w:tcPr>
          <w:p w:rsidR="0012131F" w:rsidRPr="009953B8" w:rsidRDefault="0012131F" w:rsidP="00B366FF">
            <w:pPr>
              <w:rPr>
                <w:rFonts w:eastAsia="Times New Roman"/>
                <w:color w:val="000000"/>
                <w:u w:val="single"/>
                <w:lang w:eastAsia="da-DK"/>
              </w:rPr>
            </w:pPr>
            <w:r w:rsidRPr="009953B8">
              <w:rPr>
                <w:rFonts w:eastAsia="Times New Roman"/>
                <w:color w:val="000000"/>
                <w:u w:val="single"/>
                <w:lang w:eastAsia="da-DK"/>
              </w:rPr>
              <w:t>brugerId</w:t>
            </w:r>
          </w:p>
        </w:tc>
        <w:tc>
          <w:tcPr>
            <w:tcW w:w="880" w:type="dxa"/>
            <w:tcBorders>
              <w:top w:val="nil"/>
              <w:left w:val="nil"/>
              <w:bottom w:val="nil"/>
              <w:right w:val="single" w:sz="8" w:space="0" w:color="auto"/>
            </w:tcBorders>
            <w:shd w:val="clear" w:color="auto" w:fill="auto"/>
            <w:noWrap/>
            <w:vAlign w:val="center"/>
            <w:hideMark/>
          </w:tcPr>
          <w:p w:rsidR="0012131F" w:rsidRPr="009953B8" w:rsidRDefault="0012131F" w:rsidP="00B366FF">
            <w:pPr>
              <w:rPr>
                <w:rFonts w:eastAsia="Times New Roman"/>
                <w:color w:val="000000"/>
                <w:u w:val="single"/>
                <w:lang w:eastAsia="da-DK"/>
              </w:rPr>
            </w:pPr>
            <w:r w:rsidRPr="009953B8">
              <w:rPr>
                <w:rFonts w:eastAsia="Times New Roman"/>
                <w:color w:val="000000"/>
                <w:u w:val="single"/>
                <w:lang w:eastAsia="da-DK"/>
              </w:rPr>
              <w:t>createTs</w:t>
            </w:r>
          </w:p>
        </w:tc>
        <w:tc>
          <w:tcPr>
            <w:tcW w:w="640" w:type="dxa"/>
            <w:tcBorders>
              <w:top w:val="nil"/>
              <w:left w:val="nil"/>
              <w:bottom w:val="nil"/>
              <w:right w:val="single" w:sz="8" w:space="0" w:color="auto"/>
            </w:tcBorders>
            <w:shd w:val="clear" w:color="auto" w:fill="auto"/>
            <w:noWrap/>
            <w:vAlign w:val="center"/>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email</w:t>
            </w:r>
          </w:p>
        </w:tc>
        <w:tc>
          <w:tcPr>
            <w:tcW w:w="580" w:type="dxa"/>
            <w:tcBorders>
              <w:top w:val="nil"/>
              <w:left w:val="nil"/>
              <w:bottom w:val="nil"/>
              <w:right w:val="nil"/>
            </w:tcBorders>
            <w:shd w:val="clear" w:color="auto" w:fill="auto"/>
            <w:noWrap/>
            <w:vAlign w:val="bottom"/>
            <w:hideMark/>
          </w:tcPr>
          <w:p w:rsidR="0012131F" w:rsidRPr="009953B8" w:rsidRDefault="0012131F" w:rsidP="00B366FF">
            <w:pPr>
              <w:rPr>
                <w:rFonts w:eastAsia="Times New Roman"/>
                <w:color w:val="000000"/>
                <w:lang w:eastAsia="da-DK"/>
              </w:rPr>
            </w:pPr>
          </w:p>
        </w:tc>
        <w:tc>
          <w:tcPr>
            <w:tcW w:w="900" w:type="dxa"/>
            <w:tcBorders>
              <w:top w:val="nil"/>
              <w:left w:val="single" w:sz="8" w:space="0" w:color="auto"/>
              <w:bottom w:val="nil"/>
              <w:right w:val="single" w:sz="8" w:space="0" w:color="auto"/>
            </w:tcBorders>
            <w:shd w:val="clear" w:color="auto" w:fill="auto"/>
            <w:noWrap/>
            <w:vAlign w:val="center"/>
            <w:hideMark/>
          </w:tcPr>
          <w:p w:rsidR="0012131F" w:rsidRPr="009953B8" w:rsidRDefault="0012131F" w:rsidP="00B366FF">
            <w:pPr>
              <w:rPr>
                <w:rFonts w:eastAsia="Times New Roman"/>
                <w:color w:val="000000"/>
                <w:u w:val="single"/>
                <w:lang w:eastAsia="da-DK"/>
              </w:rPr>
            </w:pPr>
            <w:r w:rsidRPr="009953B8">
              <w:rPr>
                <w:rFonts w:eastAsia="Times New Roman"/>
                <w:color w:val="000000"/>
                <w:u w:val="single"/>
                <w:lang w:eastAsia="da-DK"/>
              </w:rPr>
              <w:t>brugerId</w:t>
            </w:r>
          </w:p>
        </w:tc>
        <w:tc>
          <w:tcPr>
            <w:tcW w:w="880" w:type="dxa"/>
            <w:tcBorders>
              <w:top w:val="nil"/>
              <w:left w:val="nil"/>
              <w:bottom w:val="nil"/>
              <w:right w:val="single" w:sz="8" w:space="0" w:color="auto"/>
            </w:tcBorders>
            <w:shd w:val="clear" w:color="auto" w:fill="auto"/>
            <w:noWrap/>
            <w:vAlign w:val="center"/>
            <w:hideMark/>
          </w:tcPr>
          <w:p w:rsidR="0012131F" w:rsidRPr="009953B8" w:rsidRDefault="0012131F" w:rsidP="00B366FF">
            <w:pPr>
              <w:rPr>
                <w:rFonts w:eastAsia="Times New Roman"/>
                <w:color w:val="000000"/>
                <w:u w:val="single"/>
                <w:lang w:eastAsia="da-DK"/>
              </w:rPr>
            </w:pPr>
            <w:r w:rsidRPr="009953B8">
              <w:rPr>
                <w:rFonts w:eastAsia="Times New Roman"/>
                <w:color w:val="000000"/>
                <w:u w:val="single"/>
                <w:lang w:eastAsia="da-DK"/>
              </w:rPr>
              <w:t>createTs</w:t>
            </w:r>
          </w:p>
        </w:tc>
        <w:tc>
          <w:tcPr>
            <w:tcW w:w="920" w:type="dxa"/>
            <w:tcBorders>
              <w:top w:val="single" w:sz="4" w:space="0" w:color="auto"/>
              <w:left w:val="single" w:sz="4" w:space="0" w:color="auto"/>
              <w:bottom w:val="nil"/>
              <w:right w:val="single" w:sz="4" w:space="0" w:color="auto"/>
            </w:tcBorders>
            <w:shd w:val="clear" w:color="auto" w:fill="auto"/>
            <w:noWrap/>
            <w:vAlign w:val="bottom"/>
            <w:hideMark/>
          </w:tcPr>
          <w:p w:rsidR="0012131F" w:rsidRPr="009953B8" w:rsidRDefault="0012131F" w:rsidP="00B366FF">
            <w:pPr>
              <w:rPr>
                <w:rFonts w:eastAsia="Times New Roman"/>
                <w:color w:val="000000"/>
                <w:lang w:eastAsia="da-DK"/>
              </w:rPr>
            </w:pPr>
            <w:r w:rsidRPr="009953B8">
              <w:rPr>
                <w:rFonts w:eastAsia="Times New Roman"/>
                <w:color w:val="000000"/>
                <w:lang w:eastAsia="da-DK"/>
              </w:rPr>
              <w:t>erAdmin</w:t>
            </w:r>
          </w:p>
        </w:tc>
      </w:tr>
    </w:tbl>
    <w:p w:rsidR="0012131F" w:rsidRDefault="0012131F" w:rsidP="0012131F"/>
    <w:p w:rsidR="0012131F" w:rsidRDefault="0012131F" w:rsidP="0012131F">
      <w:r>
        <w:lastRenderedPageBreak/>
        <w:t>Af praktiske grunde accepteres redundans, og normalisering ud over 3NF (og evt. Boyce Codd) vil ikke blive gennemført.</w:t>
      </w:r>
    </w:p>
    <w:p w:rsidR="0012131F" w:rsidRDefault="0012131F" w:rsidP="0012131F"/>
    <w:p w:rsidR="0012131F" w:rsidRDefault="0012131F" w:rsidP="0012131F">
      <w:r>
        <w:t>Auto-increment konstruktionen blev fundet på mysql.com</w:t>
      </w:r>
      <w:r w:rsidR="0051555E">
        <w:t xml:space="preserve"> [13]</w:t>
      </w:r>
      <w:r>
        <w:t>. Den varierer meget mellem de forskellige database systemer. Samme sted blev også fundet en boolean datatype, men den gav syntaxfejl ved import i MySQL-Workbench; derfor blev datatypen ændret til char(1), der så f.eks. kan antage værdierne ’T’ og ’F’. Det vil blive styret i programmet, der skal læse og skrive på tabellerne, ved hjælp af to konstanter. I C# bliver det f.eks. til:</w:t>
      </w:r>
    </w:p>
    <w:p w:rsidR="0012131F" w:rsidRPr="008A3DF7" w:rsidRDefault="0012131F" w:rsidP="0012131F">
      <w:pPr>
        <w:pStyle w:val="SQLcode"/>
        <w:rPr>
          <w:lang w:val="da-DK"/>
        </w:rPr>
      </w:pPr>
      <w:r w:rsidRPr="008A3DF7">
        <w:rPr>
          <w:lang w:val="da-DK"/>
        </w:rPr>
        <w:t>public const char booleanTrue=’T’;</w:t>
      </w:r>
    </w:p>
    <w:p w:rsidR="0012131F" w:rsidRPr="0023278C" w:rsidRDefault="0012131F" w:rsidP="0012131F">
      <w:pPr>
        <w:pStyle w:val="SQLcode"/>
      </w:pPr>
      <w:r w:rsidRPr="0023278C">
        <w:t>public const char boolean</w:t>
      </w:r>
      <w:r>
        <w:t>False</w:t>
      </w:r>
      <w:r w:rsidRPr="0023278C">
        <w:t>=’</w:t>
      </w:r>
      <w:r>
        <w:t>F</w:t>
      </w:r>
      <w:r w:rsidRPr="0023278C">
        <w:t>’;</w:t>
      </w:r>
    </w:p>
    <w:p w:rsidR="0012131F" w:rsidRPr="008A3DF7" w:rsidRDefault="0012131F" w:rsidP="0012131F">
      <w:pPr>
        <w:rPr>
          <w:lang w:val="en-US"/>
        </w:rPr>
      </w:pPr>
    </w:p>
    <w:p w:rsidR="0012131F" w:rsidRDefault="0012131F" w:rsidP="0012131F">
      <w:r>
        <w:t xml:space="preserve">Herunder er så en MySQL flavoured DDL for oprettelse af en database med de fem tabeller, og et EER-diagram importeret i MySQL-Workbench. </w:t>
      </w:r>
    </w:p>
    <w:p w:rsidR="0012131F" w:rsidRDefault="0012131F" w:rsidP="0012131F"/>
    <w:p w:rsidR="0012131F" w:rsidRPr="008A3DF7" w:rsidRDefault="0012131F" w:rsidP="0012131F">
      <w:pPr>
        <w:pStyle w:val="SQLcode"/>
        <w:rPr>
          <w:lang w:val="da-DK"/>
        </w:rPr>
      </w:pPr>
      <w:r w:rsidRPr="008A3DF7">
        <w:rPr>
          <w:lang w:val="da-DK"/>
        </w:rPr>
        <w:t>create database VoresJazzklub;</w:t>
      </w:r>
    </w:p>
    <w:p w:rsidR="0012131F" w:rsidRPr="008A3DF7" w:rsidRDefault="0012131F" w:rsidP="0012131F">
      <w:pPr>
        <w:pStyle w:val="SQLcode"/>
        <w:rPr>
          <w:lang w:val="da-DK"/>
        </w:rPr>
      </w:pPr>
      <w:r w:rsidRPr="008A3DF7">
        <w:rPr>
          <w:lang w:val="da-DK"/>
        </w:rPr>
        <w:t>use VoresJazzklub;</w:t>
      </w:r>
    </w:p>
    <w:p w:rsidR="0012131F" w:rsidRPr="008A3DF7" w:rsidRDefault="0012131F" w:rsidP="0012131F">
      <w:pPr>
        <w:pStyle w:val="SQLcode"/>
        <w:rPr>
          <w:lang w:val="da-DK"/>
        </w:rPr>
      </w:pPr>
    </w:p>
    <w:p w:rsidR="0012131F" w:rsidRDefault="0012131F" w:rsidP="0012131F">
      <w:pPr>
        <w:pStyle w:val="SQLcode"/>
      </w:pPr>
      <w:r w:rsidRPr="000F3076">
        <w:t>create table Logon(brugerId varchar(255) not null, lastlogon timestamp not null, logonCnt integer not null, primary key (brugerId));</w:t>
      </w:r>
    </w:p>
    <w:p w:rsidR="0012131F" w:rsidRPr="000F3076" w:rsidRDefault="0012131F" w:rsidP="0012131F">
      <w:pPr>
        <w:pStyle w:val="SQLcode"/>
      </w:pPr>
    </w:p>
    <w:p w:rsidR="0012131F" w:rsidRDefault="0012131F" w:rsidP="0012131F">
      <w:pPr>
        <w:pStyle w:val="SQLcode"/>
      </w:pPr>
      <w:r w:rsidRPr="000F3076">
        <w:t>create table User(brugerId varchar(255) not null, createTs timestamp(6) not null, password char(128) not null, salt char(128) not null, email varchar(255) not null, prim char(1) not null, erAdmin char(1) not null, constraint pk_user primary key (brugerId, createTs));</w:t>
      </w:r>
    </w:p>
    <w:p w:rsidR="0012131F" w:rsidRPr="000F3076" w:rsidRDefault="0012131F" w:rsidP="0012131F">
      <w:pPr>
        <w:pStyle w:val="SQLcode"/>
      </w:pPr>
    </w:p>
    <w:p w:rsidR="0012131F" w:rsidRDefault="0012131F" w:rsidP="0012131F">
      <w:pPr>
        <w:pStyle w:val="SQLcode"/>
      </w:pPr>
      <w:r w:rsidRPr="000F3076">
        <w:t>create table Arrangement(arrangementId BIGINT UNSIGNED NOT NULL AUTO_INCREMENT UNIQUE, arrangementBeskrivelse varchar(255) not null, createTs timestamp(6) not null, arrangementWeb varchar(255) not null, arrangementDt date not null, arrangemnetTid time not null, spiseSted varchar(255) not null, spiseTid time not null, primary key(arrangementId));</w:t>
      </w:r>
    </w:p>
    <w:p w:rsidR="0012131F" w:rsidRPr="000F3076" w:rsidRDefault="0012131F" w:rsidP="0012131F">
      <w:pPr>
        <w:pStyle w:val="SQLcode"/>
      </w:pPr>
    </w:p>
    <w:p w:rsidR="0012131F" w:rsidRDefault="0012131F" w:rsidP="0012131F">
      <w:pPr>
        <w:pStyle w:val="SQLcode"/>
      </w:pPr>
      <w:r w:rsidRPr="000F3076">
        <w:t>create table Tilmeldinger(arrangementId BIGINT not null, brugerId varchar(255) not null, createTs timestamp(6) not null, erTilmeldt char(1) not null, spiser char(1) not null, constraint pk_tilmeldinger primary key(arrangementId, brugerId, createTs));</w:t>
      </w:r>
    </w:p>
    <w:p w:rsidR="0012131F" w:rsidRPr="000F3076" w:rsidRDefault="0012131F" w:rsidP="0012131F">
      <w:pPr>
        <w:pStyle w:val="SQLcode"/>
      </w:pPr>
    </w:p>
    <w:p w:rsidR="0012131F" w:rsidRPr="000F3076" w:rsidRDefault="0012131F" w:rsidP="0012131F">
      <w:pPr>
        <w:pStyle w:val="SQLcode"/>
      </w:pPr>
      <w:r w:rsidRPr="000F3076">
        <w:t>create table Billeder(billedAdresse varchar(255) not null, arrangementId BIGINT not null, brugerId varchar(255) not null, createTs timestamp(6) not null, kommentar varchar(255) not null, primary key(billedAdresse));</w:t>
      </w:r>
    </w:p>
    <w:p w:rsidR="0012131F" w:rsidRPr="000F3076" w:rsidRDefault="0012131F" w:rsidP="0012131F">
      <w:pPr>
        <w:rPr>
          <w:lang w:val="en-US"/>
        </w:rPr>
      </w:pPr>
    </w:p>
    <w:p w:rsidR="0012131F" w:rsidRDefault="0012131F" w:rsidP="0012131F">
      <w:r>
        <w:rPr>
          <w:noProof/>
          <w:lang w:eastAsia="da-DK"/>
        </w:rPr>
        <w:lastRenderedPageBreak/>
        <w:drawing>
          <wp:inline distT="0" distB="0" distL="0" distR="0" wp14:anchorId="3C8FABDC" wp14:editId="6EC0EECF">
            <wp:extent cx="5019675" cy="5619750"/>
            <wp:effectExtent l="0" t="0" r="9525"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19675" cy="5619750"/>
                    </a:xfrm>
                    <a:prstGeom prst="rect">
                      <a:avLst/>
                    </a:prstGeom>
                    <a:noFill/>
                    <a:ln>
                      <a:noFill/>
                    </a:ln>
                  </pic:spPr>
                </pic:pic>
              </a:graphicData>
            </a:graphic>
          </wp:inline>
        </w:drawing>
      </w:r>
    </w:p>
    <w:p w:rsidR="00243752" w:rsidRDefault="00243752" w:rsidP="00982F0E">
      <w:pPr>
        <w:pStyle w:val="Overskrift2"/>
      </w:pPr>
      <w:bookmarkStart w:id="10" w:name="_Toc480993667"/>
      <w:r>
        <w:t>Praktisk opgave</w:t>
      </w:r>
      <w:bookmarkEnd w:id="10"/>
    </w:p>
    <w:p w:rsidR="00243752" w:rsidRPr="003D0AB8" w:rsidRDefault="00243752" w:rsidP="00982F0E">
      <w:pPr>
        <w:rPr>
          <w:i/>
          <w:lang w:eastAsia="da-DK"/>
        </w:rPr>
      </w:pPr>
      <w:r w:rsidRPr="003D0AB8">
        <w:rPr>
          <w:i/>
          <w:lang w:eastAsia="da-DK"/>
        </w:rPr>
        <w:t xml:space="preserve">website baseret på dynamiske websider </w:t>
      </w:r>
    </w:p>
    <w:p w:rsidR="00243752" w:rsidRPr="003D0AB8" w:rsidRDefault="00243752" w:rsidP="00982F0E">
      <w:pPr>
        <w:rPr>
          <w:i/>
          <w:lang w:eastAsia="da-DK"/>
        </w:rPr>
      </w:pPr>
      <w:r w:rsidRPr="003D0AB8">
        <w:rPr>
          <w:i/>
          <w:lang w:eastAsia="da-DK"/>
        </w:rPr>
        <w:t xml:space="preserve">databaser som kan tilgås eller administreres over netværket </w:t>
      </w:r>
    </w:p>
    <w:p w:rsidR="00243752" w:rsidRPr="003D0AB8" w:rsidRDefault="00243752" w:rsidP="00982F0E">
      <w:pPr>
        <w:rPr>
          <w:i/>
          <w:lang w:eastAsia="da-DK"/>
        </w:rPr>
      </w:pPr>
      <w:r w:rsidRPr="003D0AB8">
        <w:rPr>
          <w:i/>
          <w:lang w:eastAsia="da-DK"/>
        </w:rPr>
        <w:t>netværksapplikationer (server</w:t>
      </w:r>
      <w:r w:rsidR="00167C4D" w:rsidRPr="003D0AB8">
        <w:rPr>
          <w:i/>
          <w:lang w:eastAsia="da-DK"/>
        </w:rPr>
        <w:t xml:space="preserve"> </w:t>
      </w:r>
      <w:r w:rsidRPr="003D0AB8">
        <w:rPr>
          <w:i/>
          <w:lang w:eastAsia="da-DK"/>
        </w:rPr>
        <w:t xml:space="preserve">og/eller klient eller peers) </w:t>
      </w:r>
    </w:p>
    <w:p w:rsidR="00243752" w:rsidRPr="003D0AB8" w:rsidRDefault="00243752" w:rsidP="00982F0E">
      <w:pPr>
        <w:rPr>
          <w:i/>
          <w:lang w:eastAsia="da-DK"/>
        </w:rPr>
      </w:pPr>
      <w:r w:rsidRPr="003D0AB8">
        <w:rPr>
          <w:i/>
          <w:lang w:eastAsia="da-DK"/>
        </w:rPr>
        <w:t xml:space="preserve">kommunikationsprotokoller </w:t>
      </w:r>
    </w:p>
    <w:p w:rsidR="00243752" w:rsidRPr="003D0AB8" w:rsidRDefault="00243752" w:rsidP="00982F0E">
      <w:pPr>
        <w:rPr>
          <w:i/>
          <w:lang w:eastAsia="da-DK"/>
        </w:rPr>
      </w:pPr>
      <w:r w:rsidRPr="003D0AB8">
        <w:rPr>
          <w:i/>
          <w:lang w:eastAsia="da-DK"/>
        </w:rPr>
        <w:t xml:space="preserve">netværkskomponenter (routere, firewalls, etc.) </w:t>
      </w:r>
    </w:p>
    <w:p w:rsidR="00243752" w:rsidRPr="003D0AB8" w:rsidRDefault="00243752" w:rsidP="00982F0E">
      <w:pPr>
        <w:rPr>
          <w:i/>
        </w:rPr>
      </w:pPr>
      <w:r w:rsidRPr="003D0AB8">
        <w:rPr>
          <w:i/>
          <w:lang w:eastAsia="da-DK"/>
        </w:rPr>
        <w:t>værktøjer til test eller validering af ovennævnt</w:t>
      </w:r>
      <w:r w:rsidRPr="003D0AB8">
        <w:rPr>
          <w:i/>
        </w:rPr>
        <w:t>e</w:t>
      </w:r>
    </w:p>
    <w:p w:rsidR="003D0AB8" w:rsidRDefault="003D0AB8" w:rsidP="00982F0E"/>
    <w:p w:rsidR="003D0AB8" w:rsidRDefault="003D0AB8" w:rsidP="00982F0E"/>
    <w:p w:rsidR="003D0AB8" w:rsidRDefault="003D0AB8" w:rsidP="00982F0E">
      <w:r>
        <w:t>Projektet er offentligt tilgængeligt på github [7]</w:t>
      </w:r>
    </w:p>
    <w:p w:rsidR="00963349" w:rsidRDefault="00963349" w:rsidP="00982F0E"/>
    <w:p w:rsidR="008F14CC" w:rsidRDefault="008F14CC" w:rsidP="00B366FF">
      <w:pPr>
        <w:pStyle w:val="Overskrift3"/>
      </w:pPr>
      <w:bookmarkStart w:id="11" w:name="_Toc480993668"/>
      <w:r>
        <w:t>I gang med dette konkrete setup</w:t>
      </w:r>
      <w:bookmarkEnd w:id="11"/>
    </w:p>
    <w:p w:rsidR="008F14CC" w:rsidRDefault="008F14CC" w:rsidP="008F14CC">
      <w:r>
        <w:t xml:space="preserve">En del af opgaven er at undersøge, hvordan ASP.NET MVC fungerer, og holde det op mod andre måder at løse samme slags web-kommunikation på. Derfor bliver der oprettet nogle små projekter, der på ingen </w:t>
      </w:r>
      <w:r>
        <w:lastRenderedPageBreak/>
        <w:t>måde vil kunne anvendes til noget praktisk, men kun er til for at afsløre, hvordan centrale problemstillinger bliver adresseret.</w:t>
      </w:r>
    </w:p>
    <w:p w:rsidR="008F14CC" w:rsidRDefault="008F14CC" w:rsidP="008F14CC"/>
    <w:p w:rsidR="008F14CC" w:rsidRDefault="008F14CC" w:rsidP="008F14CC">
      <w:r>
        <w:t>Når man opretter et projekt i Visual Studio og vælger ASP.NET MVC med tilhørende testprojekt, får man en kørende applikation og tre fungerende test i en struktur som vist her; dog er mappen Models i testprojektet tilføjet efterfølgende.</w:t>
      </w:r>
    </w:p>
    <w:p w:rsidR="008F14CC" w:rsidRDefault="008F14CC" w:rsidP="008F14CC"/>
    <w:p w:rsidR="001C4AD6" w:rsidRDefault="001C4AD6" w:rsidP="008F14CC">
      <w:r>
        <w:rPr>
          <w:noProof/>
          <w:lang w:eastAsia="da-DK"/>
        </w:rPr>
        <w:drawing>
          <wp:inline distT="0" distB="0" distL="0" distR="0" wp14:anchorId="4579BD16" wp14:editId="6A57D798">
            <wp:extent cx="2469030" cy="3895725"/>
            <wp:effectExtent l="0" t="0" r="762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9030" cy="3895725"/>
                    </a:xfrm>
                    <a:prstGeom prst="rect">
                      <a:avLst/>
                    </a:prstGeom>
                    <a:noFill/>
                    <a:ln>
                      <a:noFill/>
                    </a:ln>
                  </pic:spPr>
                </pic:pic>
              </a:graphicData>
            </a:graphic>
          </wp:inline>
        </w:drawing>
      </w:r>
    </w:p>
    <w:p w:rsidR="008F14CC" w:rsidRDefault="008F14CC" w:rsidP="008F14CC"/>
    <w:p w:rsidR="008F14CC" w:rsidRDefault="008F14CC" w:rsidP="008F14CC">
      <w:r>
        <w:t xml:space="preserve">Der er små 600 filer og over 800 mapper. Om det er en fordel eller ulempe, at få så meget, komme nok an på, hvor godt man kender IDE’et og den generelle tankegang i MVC-modellen. </w:t>
      </w:r>
    </w:p>
    <w:p w:rsidR="008F14CC" w:rsidRDefault="008F14CC" w:rsidP="008F14CC"/>
    <w:p w:rsidR="008F14CC" w:rsidRDefault="008F14CC" w:rsidP="008F14CC">
      <w:r>
        <w:t>I første omgang kan man nøjes med at koncentrere sig om mapperne Controllers, Models og Views i projektet, og de tilsvarende mapper for controllers og views i testprojektet. Der er ikke umiddelbart nogen test af webgrænsefladen, men i betalingsudgaven af Visual Studio er der mulighed for at få startet IE og der igennem optage nogle handlinger mod applikationen. Handlingerne kan så afspilles igen, uden anvendelse af en browser. Det er så kommunikationen mellem browseren og webserveren, der undersøges.  Det er også muligt at tilføje web-tests, ved at skrive dem selv efter en optagelse [20]. Alternativt kan Selenium anvendes, som er et produkt til test af web-sider [21]. Det kræver så mere installation og applikationen, der skal testes, skal køre på en server uden for IDE’et</w:t>
      </w:r>
    </w:p>
    <w:p w:rsidR="00AB6B53" w:rsidRDefault="00AB6B53" w:rsidP="008F14CC"/>
    <w:p w:rsidR="00AB6B53" w:rsidRDefault="00AB6B53" w:rsidP="008F14CC">
      <w:r>
        <w:t>Det skulle selvfølgeligt prøves, men der kom flere udfordringer ud af det. Google kunne ikke umiddelbart komme med nogen brugbar forklaring, så tilbage er kun at grave sig ned i problemet, hvilket formentlig er ganske tidskrævende.</w:t>
      </w:r>
    </w:p>
    <w:p w:rsidR="00AB6B53" w:rsidRDefault="00AB6B53" w:rsidP="008F14CC">
      <w:r>
        <w:rPr>
          <w:noProof/>
          <w:lang w:eastAsia="da-DK"/>
        </w:rPr>
        <w:lastRenderedPageBreak/>
        <w:drawing>
          <wp:inline distT="0" distB="0" distL="0" distR="0" wp14:anchorId="6AB2B50E" wp14:editId="64D8B74B">
            <wp:extent cx="6115050" cy="1866900"/>
            <wp:effectExtent l="1905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115050" cy="1866900"/>
                    </a:xfrm>
                    <a:prstGeom prst="rect">
                      <a:avLst/>
                    </a:prstGeom>
                    <a:noFill/>
                    <a:ln w="9525">
                      <a:noFill/>
                      <a:miter lim="800000"/>
                      <a:headEnd/>
                      <a:tailEnd/>
                    </a:ln>
                  </pic:spPr>
                </pic:pic>
              </a:graphicData>
            </a:graphic>
          </wp:inline>
        </w:drawing>
      </w:r>
    </w:p>
    <w:p w:rsidR="00AB6B53" w:rsidRDefault="00AB6B53" w:rsidP="008F14CC"/>
    <w:p w:rsidR="00AB6B53" w:rsidRDefault="00AB6B53" w:rsidP="008F14CC">
      <w:r>
        <w:t>Fejlteksten er ikke særligt sigende, og det er en fejl, der opstår i en komponent, der ikke er beskrevet detaljeret nok, til at fejlen umiddelbart kan afsløres.</w:t>
      </w:r>
    </w:p>
    <w:p w:rsidR="008F14CC" w:rsidRDefault="008F14CC" w:rsidP="008F14CC"/>
    <w:p w:rsidR="008F14CC" w:rsidRDefault="008F14CC" w:rsidP="008F14CC">
      <w:r>
        <w:t>For komme i gang, oprettes først en controller-klasse med en public metode. Som udgangspunkt rammer man metoden ved at anvende en URL på følgende form: &lt;domænenavn&gt;/&lt;controller&gt;/&lt;metode&gt;. Det kan man konfigurere sig ud af, hvis der ønskes en anden logisk struktur set fra brugerens side.</w:t>
      </w:r>
    </w:p>
    <w:p w:rsidR="008F14CC" w:rsidRDefault="008F14CC" w:rsidP="008F14CC"/>
    <w:p w:rsidR="008F14CC" w:rsidRDefault="008F14CC" w:rsidP="008F14CC">
      <w:r>
        <w:t>Controlleren kan for så vidt godt anvendes alene, hvis metoden f.eks. returnerer en tekststreng eventuelt med et stykke html, men ellers kan browseren godt vise ren tekst uden markups. Det bliver dog nogle noget fattige websider, som kan laves på den måde, med mindre man koder sig frem til en webside med alt indhold; men det er absolut ikke at anbefale, da det er svært at overskue og hurtigt kan blive et meget omfattende stykke arbejde at vedligeholde koden.</w:t>
      </w:r>
    </w:p>
    <w:p w:rsidR="008F14CC" w:rsidRDefault="008F14CC" w:rsidP="008F14CC"/>
    <w:p w:rsidR="008F14CC" w:rsidRDefault="008F14CC" w:rsidP="008F14CC">
      <w:r>
        <w:t>Dernæst laves et view. Da controlleren blev oprettet, blev der dannet to mapper. En i controller-mappen og en i view-mappen. På den måde blive</w:t>
      </w:r>
      <w:r w:rsidR="003E13D9">
        <w:t>r</w:t>
      </w:r>
      <w:r>
        <w:t xml:space="preserve"> controller og view knyttet sammen. De enkelte metoder, der skal returnere et view, skal have et view med samme navn som metoden.  Én metode returnerer ét view.</w:t>
      </w:r>
    </w:p>
    <w:p w:rsidR="008F14CC" w:rsidRDefault="008F14CC" w:rsidP="008F14CC"/>
    <w:p w:rsidR="008F14CC" w:rsidRDefault="008F14CC" w:rsidP="008F14CC">
      <w:r>
        <w:t>Der er et master-view, som man kan lade de øvrige views arve fra. På den måde kan man opnå ensartethed på tværs af siderne i applikationen.</w:t>
      </w:r>
    </w:p>
    <w:p w:rsidR="008F14CC" w:rsidRDefault="008F14CC" w:rsidP="008F14CC"/>
    <w:p w:rsidR="008F14CC" w:rsidRDefault="008F14CC" w:rsidP="008F14CC">
      <w:r>
        <w:t>Den tredje komponent er modellen. Her holdes de data, der skal vises på glaspladen subsidiært persisteres i databasen. Ved oprettelse af en controller blev der samtidigt oprettet en mappe til de tilhørende views. Det sker så ikke i relation til modellerne. Der er ikke den samme en-til-en relation, da man sagtens kan forestille sig, at en given model anvendes i flere sammenhænge. F.eks. kunne der være en side, som kun viser data, og en anden side, hvor data kan oprettes, vises, ændres og slettes. Den første side kan alle tilgå, og den anden side kan kun privilegerede få fat på. Det er de samme data, der skal anvendes på de to sider, og dermed samme model.</w:t>
      </w:r>
    </w:p>
    <w:p w:rsidR="008F14CC" w:rsidRDefault="008F14CC" w:rsidP="008F14CC"/>
    <w:p w:rsidR="008F14CC" w:rsidRDefault="008F14CC" w:rsidP="008F14CC">
      <w:r>
        <w:t>Modellen vil have adgang til forskellige metoder til læsning og skrivning på en tabel og i filsystemet. Her skal man så være opmærksom på konfigurationsfilerne. Til projektet er det Web.config og til test-projektet er det App.config. Her lægges connection strings til databaserne. Alt andet, der skiller test fra produktion, bør på lignende måde placeres i konfigurationsfiler.</w:t>
      </w:r>
    </w:p>
    <w:p w:rsidR="008F14CC" w:rsidRDefault="008F14CC" w:rsidP="008F14CC"/>
    <w:p w:rsidR="008F14CC" w:rsidRDefault="008F14CC" w:rsidP="008F14CC">
      <w:r>
        <w:t>En sidste ting, der kan være relevant på den funktionelle side af web-serveren, er RouteConfig.cs. Her kan man bestemme, hvor i applikationen man kommer hen ved at angive en sti efter domænenavnet i browserens URL input box.</w:t>
      </w:r>
    </w:p>
    <w:p w:rsidR="001C4AD6" w:rsidRDefault="001C4AD6" w:rsidP="008F14CC"/>
    <w:p w:rsidR="001C4AD6" w:rsidRDefault="001C4AD6" w:rsidP="001C4AD6">
      <w:r>
        <w:rPr>
          <w:noProof/>
          <w:lang w:eastAsia="da-DK"/>
        </w:rPr>
        <w:lastRenderedPageBreak/>
        <w:drawing>
          <wp:inline distT="0" distB="0" distL="0" distR="0" wp14:anchorId="62048BF4" wp14:editId="637A08F3">
            <wp:extent cx="3628201" cy="3971925"/>
            <wp:effectExtent l="0" t="0" r="0" b="0"/>
            <wp:docPr id="13"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led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8201" cy="3971925"/>
                    </a:xfrm>
                    <a:prstGeom prst="rect">
                      <a:avLst/>
                    </a:prstGeom>
                    <a:noFill/>
                    <a:ln>
                      <a:noFill/>
                    </a:ln>
                  </pic:spPr>
                </pic:pic>
              </a:graphicData>
            </a:graphic>
          </wp:inline>
        </w:drawing>
      </w:r>
    </w:p>
    <w:p w:rsidR="001C4AD6" w:rsidRDefault="001C4AD6" w:rsidP="001C4AD6">
      <w:pPr>
        <w:pBdr>
          <w:bottom w:val="single" w:sz="6" w:space="1" w:color="auto"/>
        </w:pBdr>
      </w:pPr>
    </w:p>
    <w:p w:rsidR="001C4AD6" w:rsidRDefault="001C4AD6" w:rsidP="001C4AD6"/>
    <w:p w:rsidR="001C4AD6" w:rsidRDefault="001C4AD6" w:rsidP="001C4AD6"/>
    <w:p w:rsidR="001C4AD6" w:rsidRDefault="001C4AD6" w:rsidP="001C4AD6">
      <w:r w:rsidRPr="00DE08F2">
        <w:t>web.config +=</w:t>
      </w:r>
    </w:p>
    <w:p w:rsidR="001C4AD6" w:rsidRPr="00DE08F2" w:rsidRDefault="001C4AD6" w:rsidP="001C4AD6"/>
    <w:p w:rsidR="001C4AD6" w:rsidRDefault="001C4AD6" w:rsidP="001C4AD6">
      <w:pPr>
        <w:rPr>
          <w:rFonts w:ascii="Consolas" w:hAnsi="Consolas" w:cs="Consolas"/>
          <w:color w:val="0000FF"/>
          <w:sz w:val="19"/>
          <w:szCs w:val="19"/>
          <w:lang w:eastAsia="da-DK"/>
        </w:rPr>
      </w:pPr>
      <w:r>
        <w:rPr>
          <w:rFonts w:ascii="Consolas" w:hAnsi="Consolas" w:cs="Consolas"/>
          <w:color w:val="0000FF"/>
          <w:sz w:val="19"/>
          <w:szCs w:val="19"/>
          <w:lang w:eastAsia="da-DK"/>
        </w:rPr>
        <w:t>&lt;</w:t>
      </w:r>
      <w:r>
        <w:rPr>
          <w:rFonts w:ascii="Consolas" w:hAnsi="Consolas" w:cs="Consolas"/>
          <w:color w:val="A31515"/>
          <w:sz w:val="19"/>
          <w:szCs w:val="19"/>
          <w:lang w:eastAsia="da-DK"/>
        </w:rPr>
        <w:t>add</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name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MySQLConnection</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connectionString</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Server=localhost; user id=root; password=; persist security info=True; database=voresjazzklub</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providerName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System.Data.SqlClient</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/&gt;</w:t>
      </w:r>
    </w:p>
    <w:p w:rsidR="001C4AD6" w:rsidRDefault="001C4AD6" w:rsidP="001C4AD6">
      <w:pPr>
        <w:rPr>
          <w:rFonts w:ascii="Consolas" w:hAnsi="Consolas" w:cs="Consolas"/>
          <w:color w:val="0000FF"/>
          <w:sz w:val="19"/>
          <w:szCs w:val="19"/>
          <w:lang w:eastAsia="da-DK"/>
        </w:rPr>
      </w:pP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 xml:space="preserve">    &lt;</w:t>
      </w:r>
      <w:r>
        <w:rPr>
          <w:rFonts w:ascii="Consolas" w:hAnsi="Consolas" w:cs="Consolas"/>
          <w:color w:val="A31515"/>
          <w:sz w:val="19"/>
          <w:szCs w:val="19"/>
          <w:lang w:eastAsia="da-DK"/>
        </w:rPr>
        <w:t>httpErrors</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errorMode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Custom</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existingResponse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Replace</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&gt;</w:t>
      </w: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 xml:space="preserve">      &lt;</w:t>
      </w:r>
      <w:r>
        <w:rPr>
          <w:rFonts w:ascii="Consolas" w:hAnsi="Consolas" w:cs="Consolas"/>
          <w:color w:val="A31515"/>
          <w:sz w:val="19"/>
          <w:szCs w:val="19"/>
          <w:lang w:eastAsia="da-DK"/>
        </w:rPr>
        <w:t>remove</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statusCode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403</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/&gt;</w:t>
      </w: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 xml:space="preserve">      &lt;</w:t>
      </w:r>
      <w:r>
        <w:rPr>
          <w:rFonts w:ascii="Consolas" w:hAnsi="Consolas" w:cs="Consolas"/>
          <w:color w:val="A31515"/>
          <w:sz w:val="19"/>
          <w:szCs w:val="19"/>
          <w:lang w:eastAsia="da-DK"/>
        </w:rPr>
        <w:t>error</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statusCode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403</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responseMode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ExecuteURL</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path</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/Error/Forbidden</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/&gt;</w:t>
      </w: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 xml:space="preserve">      &lt;</w:t>
      </w:r>
      <w:r>
        <w:rPr>
          <w:rFonts w:ascii="Consolas" w:hAnsi="Consolas" w:cs="Consolas"/>
          <w:color w:val="A31515"/>
          <w:sz w:val="19"/>
          <w:szCs w:val="19"/>
          <w:lang w:eastAsia="da-DK"/>
        </w:rPr>
        <w:t>remove</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statusCode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404</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/&gt;</w:t>
      </w: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 xml:space="preserve">      &lt;</w:t>
      </w:r>
      <w:r>
        <w:rPr>
          <w:rFonts w:ascii="Consolas" w:hAnsi="Consolas" w:cs="Consolas"/>
          <w:color w:val="A31515"/>
          <w:sz w:val="19"/>
          <w:szCs w:val="19"/>
          <w:lang w:eastAsia="da-DK"/>
        </w:rPr>
        <w:t>error</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statusCode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404</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responseMode</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ExecuteURL</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w:t>
      </w:r>
      <w:r>
        <w:rPr>
          <w:rFonts w:ascii="Consolas" w:hAnsi="Consolas" w:cs="Consolas"/>
          <w:color w:val="FF0000"/>
          <w:sz w:val="19"/>
          <w:szCs w:val="19"/>
          <w:lang w:eastAsia="da-DK"/>
        </w:rPr>
        <w:t>path</w:t>
      </w:r>
      <w:r>
        <w:rPr>
          <w:rFonts w:ascii="Consolas" w:hAnsi="Consolas" w:cs="Consolas"/>
          <w:color w:val="0000FF"/>
          <w:sz w:val="19"/>
          <w:szCs w:val="19"/>
          <w:lang w:eastAsia="da-DK"/>
        </w:rPr>
        <w:t>=</w:t>
      </w:r>
      <w:r>
        <w:rPr>
          <w:rFonts w:ascii="Consolas" w:hAnsi="Consolas" w:cs="Consolas"/>
          <w:color w:val="000000"/>
          <w:sz w:val="19"/>
          <w:szCs w:val="19"/>
          <w:lang w:eastAsia="da-DK"/>
        </w:rPr>
        <w:t>"</w:t>
      </w:r>
      <w:r>
        <w:rPr>
          <w:rFonts w:ascii="Consolas" w:hAnsi="Consolas" w:cs="Consolas"/>
          <w:color w:val="0000FF"/>
          <w:sz w:val="19"/>
          <w:szCs w:val="19"/>
          <w:lang w:eastAsia="da-DK"/>
        </w:rPr>
        <w:t>/Error/NotFound</w:t>
      </w:r>
      <w:r>
        <w:rPr>
          <w:rFonts w:ascii="Consolas" w:hAnsi="Consolas" w:cs="Consolas"/>
          <w:color w:val="000000"/>
          <w:sz w:val="19"/>
          <w:szCs w:val="19"/>
          <w:lang w:eastAsia="da-DK"/>
        </w:rPr>
        <w:t>"</w:t>
      </w:r>
      <w:r>
        <w:rPr>
          <w:rFonts w:ascii="Consolas" w:hAnsi="Consolas" w:cs="Consolas"/>
          <w:color w:val="0000FF"/>
          <w:sz w:val="19"/>
          <w:szCs w:val="19"/>
          <w:lang w:eastAsia="da-DK"/>
        </w:rPr>
        <w:t xml:space="preserve"> /&gt; &lt;!--</w:t>
      </w:r>
      <w:r>
        <w:rPr>
          <w:rFonts w:ascii="Consolas" w:hAnsi="Consolas" w:cs="Consolas"/>
          <w:color w:val="008000"/>
          <w:sz w:val="19"/>
          <w:szCs w:val="19"/>
          <w:lang w:eastAsia="da-DK"/>
        </w:rPr>
        <w:t xml:space="preserve"> viser kun den genererede side - overrides customErrors i system.web </w:t>
      </w:r>
      <w:r>
        <w:rPr>
          <w:rFonts w:ascii="Consolas" w:hAnsi="Consolas" w:cs="Consolas"/>
          <w:color w:val="0000FF"/>
          <w:sz w:val="19"/>
          <w:szCs w:val="19"/>
          <w:lang w:eastAsia="da-DK"/>
        </w:rPr>
        <w:t>--&gt;</w:t>
      </w: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 xml:space="preserve">    &lt;/</w:t>
      </w:r>
      <w:r>
        <w:rPr>
          <w:rFonts w:ascii="Consolas" w:hAnsi="Consolas" w:cs="Consolas"/>
          <w:color w:val="A31515"/>
          <w:sz w:val="19"/>
          <w:szCs w:val="19"/>
          <w:lang w:eastAsia="da-DK"/>
        </w:rPr>
        <w:t>httpErrors</w:t>
      </w:r>
      <w:r>
        <w:rPr>
          <w:rFonts w:ascii="Consolas" w:hAnsi="Consolas" w:cs="Consolas"/>
          <w:color w:val="0000FF"/>
          <w:sz w:val="19"/>
          <w:szCs w:val="19"/>
          <w:lang w:eastAsia="da-DK"/>
        </w:rPr>
        <w:t>&gt;</w:t>
      </w:r>
    </w:p>
    <w:p w:rsidR="001C4AD6" w:rsidRDefault="001C4AD6" w:rsidP="001C4AD6">
      <w:pPr>
        <w:pBdr>
          <w:bottom w:val="single" w:sz="6" w:space="1" w:color="auto"/>
        </w:pBdr>
      </w:pPr>
    </w:p>
    <w:p w:rsidR="001C4AD6" w:rsidRDefault="001C4AD6" w:rsidP="001C4AD6"/>
    <w:p w:rsidR="00780C1A" w:rsidRDefault="00780C1A" w:rsidP="001C4AD6">
      <w:r>
        <w:t>DEBUG er en variable, som VS sætter ud fra om den arbejder i Debug eller Release modus</w:t>
      </w:r>
      <w:r w:rsidR="006B5434">
        <w:t>. Den kan så anvendes af C#’s precompiler til at inkludere eller ekskludere kode.</w:t>
      </w:r>
    </w:p>
    <w:p w:rsidR="006B5434" w:rsidRDefault="006B5434" w:rsidP="001C4AD6"/>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808080"/>
          <w:sz w:val="19"/>
          <w:szCs w:val="19"/>
          <w:lang w:eastAsia="da-DK"/>
        </w:rPr>
        <w:t>#if</w:t>
      </w:r>
      <w:r>
        <w:rPr>
          <w:rFonts w:ascii="Consolas" w:hAnsi="Consolas" w:cs="Consolas"/>
          <w:color w:val="000000"/>
          <w:sz w:val="19"/>
          <w:szCs w:val="19"/>
          <w:lang w:eastAsia="da-DK"/>
        </w:rPr>
        <w:t xml:space="preserve"> DEBUG</w:t>
      </w: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ViewBag.isDebugging = </w:t>
      </w:r>
      <w:r>
        <w:rPr>
          <w:rFonts w:ascii="Consolas" w:hAnsi="Consolas" w:cs="Consolas"/>
          <w:color w:val="A31515"/>
          <w:sz w:val="19"/>
          <w:szCs w:val="19"/>
          <w:lang w:eastAsia="da-DK"/>
        </w:rPr>
        <w:t>"Hey! We're debugging!!"</w:t>
      </w:r>
      <w:r>
        <w:rPr>
          <w:rFonts w:ascii="Consolas" w:hAnsi="Consolas" w:cs="Consolas"/>
          <w:color w:val="000000"/>
          <w:sz w:val="19"/>
          <w:szCs w:val="19"/>
          <w:lang w:eastAsia="da-DK"/>
        </w:rPr>
        <w:t>;</w:t>
      </w:r>
    </w:p>
    <w:p w:rsidR="001C4AD6" w:rsidRDefault="001C4AD6" w:rsidP="001C4AD6">
      <w:pPr>
        <w:rPr>
          <w:rFonts w:ascii="Consolas" w:hAnsi="Consolas" w:cs="Consolas"/>
          <w:color w:val="808080"/>
          <w:sz w:val="19"/>
          <w:szCs w:val="19"/>
          <w:lang w:eastAsia="da-DK"/>
        </w:rPr>
      </w:pPr>
      <w:r>
        <w:rPr>
          <w:rFonts w:ascii="Consolas" w:hAnsi="Consolas" w:cs="Consolas"/>
          <w:color w:val="808080"/>
          <w:sz w:val="19"/>
          <w:szCs w:val="19"/>
          <w:lang w:eastAsia="da-DK"/>
        </w:rPr>
        <w:t>#endif</w:t>
      </w:r>
    </w:p>
    <w:p w:rsidR="001C4AD6" w:rsidRDefault="001C4AD6" w:rsidP="001C4AD6">
      <w:pPr>
        <w:rPr>
          <w:rFonts w:ascii="Consolas" w:hAnsi="Consolas" w:cs="Consolas"/>
          <w:color w:val="808080"/>
          <w:sz w:val="19"/>
          <w:szCs w:val="19"/>
          <w:lang w:eastAsia="da-DK"/>
        </w:rPr>
      </w:pPr>
    </w:p>
    <w:p w:rsidR="006B5434" w:rsidRDefault="006B5434" w:rsidP="001C4AD6">
      <w:r>
        <w:t>I</w:t>
      </w:r>
      <w:r w:rsidRPr="006B5434">
        <w:t xml:space="preserve"> view</w:t>
      </w:r>
      <w:r>
        <w:t xml:space="preserve"> koden undersøges, om der er en værdi med navn isDebugging og hvis det er tilfældet, bliver den vist på web-siden. Teksten bliver stylet ud fra to classes</w:t>
      </w:r>
      <w:r w:rsidR="00D12B00">
        <w:t xml:space="preserve">. Der anvendes to styles sheets, det ene indeholder styling af alle almindelige elementer og det andet bruges til ekstra styling og/eller til at override eksisterende styles. Her anvendes text-danger, som er med i projektet fra starten. Den giver den føde farve, </w:t>
      </w:r>
      <w:r w:rsidR="00D12B00">
        <w:lastRenderedPageBreak/>
        <w:t>og large-text er ny, da der ikke var andre styles, der virkede naturlige at anvende. Det er nemt at lave sådan en klasse, men man skal jo også have øje for, at der ikke er flere klasser, end at det er til at vedligeholde</w:t>
      </w:r>
      <w:r w:rsidR="009D0F77">
        <w:t>.</w:t>
      </w:r>
    </w:p>
    <w:p w:rsidR="00D12B00" w:rsidRDefault="00D12B00" w:rsidP="00D12B00">
      <w:pPr>
        <w:autoSpaceDE w:val="0"/>
        <w:autoSpaceDN w:val="0"/>
        <w:adjustRightInd w:val="0"/>
        <w:rPr>
          <w:rFonts w:ascii="Consolas" w:hAnsi="Consolas" w:cs="Consolas"/>
          <w:color w:val="000000"/>
          <w:sz w:val="19"/>
          <w:szCs w:val="19"/>
          <w:lang w:eastAsia="da-DK"/>
        </w:rPr>
      </w:pPr>
      <w:r>
        <w:rPr>
          <w:rFonts w:ascii="Consolas" w:hAnsi="Consolas" w:cs="Consolas"/>
          <w:color w:val="800000"/>
          <w:sz w:val="19"/>
          <w:szCs w:val="19"/>
          <w:lang w:eastAsia="da-DK"/>
        </w:rPr>
        <w:t>.large-text</w:t>
      </w:r>
      <w:r>
        <w:rPr>
          <w:rFonts w:ascii="Consolas" w:hAnsi="Consolas" w:cs="Consolas"/>
          <w:color w:val="000000"/>
          <w:sz w:val="19"/>
          <w:szCs w:val="19"/>
          <w:lang w:eastAsia="da-DK"/>
        </w:rPr>
        <w:t xml:space="preserve"> {</w:t>
      </w:r>
    </w:p>
    <w:p w:rsidR="00D12B00" w:rsidRDefault="00D12B00" w:rsidP="00D12B00">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font-size</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72px</w:t>
      </w:r>
      <w:r>
        <w:rPr>
          <w:rFonts w:ascii="Consolas" w:hAnsi="Consolas" w:cs="Consolas"/>
          <w:color w:val="000000"/>
          <w:sz w:val="19"/>
          <w:szCs w:val="19"/>
          <w:lang w:eastAsia="da-DK"/>
        </w:rPr>
        <w:t>;</w:t>
      </w:r>
    </w:p>
    <w:p w:rsidR="00D12B00" w:rsidRDefault="00D12B00" w:rsidP="00D12B00">
      <w:pPr>
        <w:rPr>
          <w:rFonts w:ascii="Consolas" w:hAnsi="Consolas" w:cs="Consolas"/>
          <w:color w:val="000000"/>
          <w:sz w:val="19"/>
          <w:szCs w:val="19"/>
          <w:lang w:eastAsia="da-DK"/>
        </w:rPr>
      </w:pPr>
      <w:r>
        <w:rPr>
          <w:rFonts w:ascii="Consolas" w:hAnsi="Consolas" w:cs="Consolas"/>
          <w:color w:val="000000"/>
          <w:sz w:val="19"/>
          <w:szCs w:val="19"/>
          <w:lang w:eastAsia="da-DK"/>
        </w:rPr>
        <w:t>}</w:t>
      </w:r>
    </w:p>
    <w:p w:rsidR="00D12B00" w:rsidRPr="006B5434" w:rsidRDefault="00D12B00" w:rsidP="00D12B00"/>
    <w:p w:rsidR="001C4AD6" w:rsidRDefault="001C4AD6" w:rsidP="001C4AD6">
      <w:pPr>
        <w:rPr>
          <w:rFonts w:ascii="Consolas" w:hAnsi="Consolas" w:cs="Consolas"/>
          <w:color w:val="808080"/>
          <w:sz w:val="19"/>
          <w:szCs w:val="19"/>
          <w:lang w:eastAsia="da-DK"/>
        </w:rPr>
      </w:pP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highlight w:val="yellow"/>
          <w:lang w:eastAsia="da-DK"/>
        </w:rPr>
        <w:t>@{</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if</w:t>
      </w:r>
      <w:r>
        <w:rPr>
          <w:rFonts w:ascii="Consolas" w:hAnsi="Consolas" w:cs="Consolas"/>
          <w:color w:val="000000"/>
          <w:sz w:val="19"/>
          <w:szCs w:val="19"/>
          <w:lang w:eastAsia="da-DK"/>
        </w:rPr>
        <w:t xml:space="preserve">(ViewBag.isDebugging != </w:t>
      </w:r>
      <w:r>
        <w:rPr>
          <w:rFonts w:ascii="Consolas" w:hAnsi="Consolas" w:cs="Consolas"/>
          <w:color w:val="0000FF"/>
          <w:sz w:val="19"/>
          <w:szCs w:val="19"/>
          <w:lang w:eastAsia="da-DK"/>
        </w:rPr>
        <w:t>null</w:t>
      </w:r>
      <w:r>
        <w:rPr>
          <w:rFonts w:ascii="Consolas" w:hAnsi="Consolas" w:cs="Consolas"/>
          <w:color w:val="000000"/>
          <w:sz w:val="19"/>
          <w:szCs w:val="19"/>
          <w:lang w:eastAsia="da-DK"/>
        </w:rPr>
        <w:t>) {</w:t>
      </w: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w</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class</w:t>
      </w:r>
      <w:r>
        <w:rPr>
          <w:rFonts w:ascii="Consolas" w:hAnsi="Consolas" w:cs="Consolas"/>
          <w:color w:val="0000FF"/>
          <w:sz w:val="19"/>
          <w:szCs w:val="19"/>
          <w:lang w:eastAsia="da-DK"/>
        </w:rPr>
        <w:t>="text-danger large-text"&gt;</w:t>
      </w:r>
      <w:r>
        <w:rPr>
          <w:rFonts w:ascii="Consolas" w:hAnsi="Consolas" w:cs="Consolas"/>
          <w:color w:val="000000"/>
          <w:sz w:val="19"/>
          <w:szCs w:val="19"/>
          <w:highlight w:val="yellow"/>
          <w:lang w:eastAsia="da-DK"/>
        </w:rPr>
        <w:t>@</w:t>
      </w:r>
      <w:r>
        <w:rPr>
          <w:rFonts w:ascii="Consolas" w:hAnsi="Consolas" w:cs="Consolas"/>
          <w:color w:val="000000"/>
          <w:sz w:val="19"/>
          <w:szCs w:val="19"/>
          <w:lang w:eastAsia="da-DK"/>
        </w:rPr>
        <w:t>ViewBag.isDebugging</w:t>
      </w:r>
      <w:r>
        <w:rPr>
          <w:rFonts w:ascii="Consolas" w:hAnsi="Consolas" w:cs="Consolas"/>
          <w:color w:val="0000FF"/>
          <w:sz w:val="19"/>
          <w:szCs w:val="19"/>
          <w:lang w:eastAsia="da-DK"/>
        </w:rPr>
        <w:t>&lt;/</w:t>
      </w:r>
      <w:r>
        <w:rPr>
          <w:rFonts w:ascii="Consolas" w:hAnsi="Consolas" w:cs="Consolas"/>
          <w:color w:val="800000"/>
          <w:sz w:val="19"/>
          <w:szCs w:val="19"/>
          <w:lang w:eastAsia="da-DK"/>
        </w:rPr>
        <w:t>w</w:t>
      </w:r>
      <w:r>
        <w:rPr>
          <w:rFonts w:ascii="Consolas" w:hAnsi="Consolas" w:cs="Consolas"/>
          <w:color w:val="0000FF"/>
          <w:sz w:val="19"/>
          <w:szCs w:val="19"/>
          <w:lang w:eastAsia="da-DK"/>
        </w:rPr>
        <w:t>&gt;</w:t>
      </w:r>
    </w:p>
    <w:p w:rsidR="001C4AD6" w:rsidRDefault="001C4AD6" w:rsidP="001C4AD6">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p>
    <w:p w:rsidR="001C4AD6" w:rsidRDefault="001C4AD6" w:rsidP="001C4AD6">
      <w:pPr>
        <w:rPr>
          <w:rFonts w:ascii="Consolas" w:hAnsi="Consolas" w:cs="Consolas"/>
          <w:color w:val="808080"/>
          <w:sz w:val="19"/>
          <w:szCs w:val="19"/>
          <w:lang w:eastAsia="da-DK"/>
        </w:rPr>
      </w:pPr>
      <w:r>
        <w:rPr>
          <w:rFonts w:ascii="Consolas" w:hAnsi="Consolas" w:cs="Consolas"/>
          <w:color w:val="000000"/>
          <w:sz w:val="19"/>
          <w:szCs w:val="19"/>
          <w:highlight w:val="yellow"/>
          <w:lang w:eastAsia="da-DK"/>
        </w:rPr>
        <w:t>}</w:t>
      </w:r>
    </w:p>
    <w:p w:rsidR="001C4AD6" w:rsidRDefault="001C4AD6" w:rsidP="001C4AD6">
      <w:r>
        <w:rPr>
          <w:noProof/>
          <w:lang w:eastAsia="da-DK"/>
        </w:rPr>
        <w:drawing>
          <wp:inline distT="0" distB="0" distL="0" distR="0" wp14:anchorId="5BB62F0A" wp14:editId="77376786">
            <wp:extent cx="3612537" cy="3124200"/>
            <wp:effectExtent l="0" t="0" r="698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10436" cy="3122383"/>
                    </a:xfrm>
                    <a:prstGeom prst="rect">
                      <a:avLst/>
                    </a:prstGeom>
                  </pic:spPr>
                </pic:pic>
              </a:graphicData>
            </a:graphic>
          </wp:inline>
        </w:drawing>
      </w:r>
    </w:p>
    <w:p w:rsidR="001C4AD6" w:rsidRDefault="001C4AD6" w:rsidP="001C4AD6"/>
    <w:p w:rsidR="001C4AD6" w:rsidRDefault="001C4AD6" w:rsidP="001C4AD6"/>
    <w:p w:rsidR="001C4AD6" w:rsidRDefault="001C4AD6" w:rsidP="001C4AD6">
      <w:pPr>
        <w:pBdr>
          <w:bottom w:val="single" w:sz="6" w:space="1" w:color="auto"/>
        </w:pBdr>
      </w:pPr>
    </w:p>
    <w:p w:rsidR="001C4AD6" w:rsidRDefault="001C4AD6" w:rsidP="001C4AD6"/>
    <w:p w:rsidR="001C4AD6" w:rsidRDefault="001C4AD6" w:rsidP="001C4AD6">
      <w:r>
        <w:t>SQLmodel</w:t>
      </w:r>
    </w:p>
    <w:p w:rsidR="001C4AD6" w:rsidRDefault="001C4AD6" w:rsidP="001C4AD6"/>
    <w:p w:rsidR="001C4AD6" w:rsidRDefault="008E6422" w:rsidP="001C4AD6">
      <w:pPr>
        <w:rPr>
          <w:rStyle w:val="Hyperlink"/>
        </w:rPr>
      </w:pPr>
      <w:hyperlink r:id="rId17" w:history="1">
        <w:r w:rsidR="001C4AD6" w:rsidRPr="00E32575">
          <w:rPr>
            <w:rStyle w:val="Hyperlink"/>
          </w:rPr>
          <w:t>https://dev.mysql.com/downloads/connector/net/5.2.html</w:t>
        </w:r>
      </w:hyperlink>
    </w:p>
    <w:p w:rsidR="001C4AD6" w:rsidRPr="00507724" w:rsidRDefault="001C4AD6" w:rsidP="001C4AD6">
      <w:pPr>
        <w:pBdr>
          <w:bottom w:val="single" w:sz="6" w:space="1" w:color="auto"/>
        </w:pBdr>
      </w:pPr>
    </w:p>
    <w:p w:rsidR="001C4AD6" w:rsidRPr="00507724" w:rsidRDefault="001C4AD6" w:rsidP="001C4AD6">
      <w:pPr>
        <w:pBdr>
          <w:bottom w:val="single" w:sz="6" w:space="1" w:color="auto"/>
        </w:pBdr>
      </w:pPr>
      <w:r>
        <w:t>Add Reference i</w:t>
      </w:r>
      <w:r w:rsidRPr="00507724">
        <w:t xml:space="preserve"> Solution Explorer</w:t>
      </w:r>
    </w:p>
    <w:p w:rsidR="001C4AD6" w:rsidRPr="00507724" w:rsidRDefault="001C4AD6" w:rsidP="001C4AD6">
      <w:pPr>
        <w:pBdr>
          <w:bottom w:val="single" w:sz="6" w:space="1" w:color="auto"/>
        </w:pBdr>
      </w:pPr>
      <w:r w:rsidRPr="00507724">
        <w:t>Find C:\Program Files (x86)\MySQL\Connector.NET 6.9\Assemblies\v4.5\MySql.Data.dll</w:t>
      </w:r>
    </w:p>
    <w:p w:rsidR="001C4AD6" w:rsidRPr="00507724" w:rsidRDefault="001C4AD6" w:rsidP="001C4AD6">
      <w:pPr>
        <w:pBdr>
          <w:bottom w:val="single" w:sz="6" w:space="1" w:color="auto"/>
        </w:pBdr>
      </w:pPr>
      <w:r>
        <w:t xml:space="preserve">Brug </w:t>
      </w: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MySql.Data.MySqlClient; i CS-koden</w:t>
      </w:r>
    </w:p>
    <w:p w:rsidR="001C4AD6" w:rsidRPr="00507724" w:rsidRDefault="001C4AD6" w:rsidP="001C4AD6">
      <w:pPr>
        <w:pBdr>
          <w:bottom w:val="single" w:sz="6" w:space="1" w:color="auto"/>
        </w:pBdr>
      </w:pPr>
    </w:p>
    <w:p w:rsidR="001C4AD6" w:rsidRPr="00507724" w:rsidRDefault="001C4AD6" w:rsidP="001C4AD6"/>
    <w:p w:rsidR="001C4AD6" w:rsidRDefault="001C4AD6" w:rsidP="001C4AD6">
      <w:pPr>
        <w:rPr>
          <w:rStyle w:val="Hyperlink"/>
        </w:rPr>
      </w:pPr>
    </w:p>
    <w:p w:rsidR="001C4AD6" w:rsidRDefault="001C4AD6" w:rsidP="001C4AD6">
      <w:pPr>
        <w:rPr>
          <w:rStyle w:val="Hyperlink"/>
        </w:rPr>
      </w:pPr>
    </w:p>
    <w:p w:rsidR="001C4AD6" w:rsidRDefault="001C4AD6" w:rsidP="001C4AD6">
      <w:pPr>
        <w:rPr>
          <w:rStyle w:val="Hyperlink"/>
        </w:rPr>
      </w:pPr>
    </w:p>
    <w:p w:rsidR="001C4AD6" w:rsidRDefault="001C4AD6" w:rsidP="001C4AD6">
      <w:pPr>
        <w:rPr>
          <w:rStyle w:val="Hyperlink"/>
        </w:rPr>
      </w:pPr>
    </w:p>
    <w:p w:rsidR="001C4AD6" w:rsidRDefault="001C4AD6" w:rsidP="001C4AD6">
      <w:pPr>
        <w:rPr>
          <w:rStyle w:val="Hyperlink"/>
        </w:rPr>
      </w:pPr>
    </w:p>
    <w:p w:rsidR="001C4AD6" w:rsidRDefault="001C4AD6" w:rsidP="001C4AD6">
      <w:pPr>
        <w:rPr>
          <w:rStyle w:val="Hyperlink"/>
        </w:rPr>
      </w:pPr>
    </w:p>
    <w:p w:rsidR="001C4AD6" w:rsidRDefault="001C4AD6" w:rsidP="001C4AD6">
      <w:pPr>
        <w:rPr>
          <w:rStyle w:val="Hyperlink"/>
        </w:rPr>
      </w:pPr>
    </w:p>
    <w:p w:rsidR="001C4AD6" w:rsidRDefault="001C4AD6" w:rsidP="001C4AD6">
      <w:pPr>
        <w:rPr>
          <w:rStyle w:val="Hyperlink"/>
        </w:rPr>
      </w:pPr>
    </w:p>
    <w:p w:rsidR="001C4AD6" w:rsidRDefault="001C4AD6" w:rsidP="001C4AD6">
      <w:r>
        <w:rPr>
          <w:noProof/>
          <w:lang w:eastAsia="da-DK"/>
        </w:rPr>
        <w:lastRenderedPageBreak/>
        <w:drawing>
          <wp:inline distT="0" distB="0" distL="0" distR="0" wp14:anchorId="238B782B" wp14:editId="388DC018">
            <wp:extent cx="4356000" cy="2714400"/>
            <wp:effectExtent l="0" t="0" r="6985"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56000" cy="2714400"/>
                    </a:xfrm>
                    <a:prstGeom prst="rect">
                      <a:avLst/>
                    </a:prstGeom>
                    <a:noFill/>
                    <a:ln>
                      <a:noFill/>
                    </a:ln>
                  </pic:spPr>
                </pic:pic>
              </a:graphicData>
            </a:graphic>
          </wp:inline>
        </w:drawing>
      </w:r>
    </w:p>
    <w:p w:rsidR="001C4AD6" w:rsidRDefault="001C4AD6" w:rsidP="001C4AD6"/>
    <w:p w:rsidR="001C4AD6" w:rsidRDefault="001C4AD6" w:rsidP="001C4AD6">
      <w:r>
        <w:rPr>
          <w:noProof/>
          <w:lang w:eastAsia="da-DK"/>
        </w:rPr>
        <w:drawing>
          <wp:inline distT="0" distB="0" distL="0" distR="0" wp14:anchorId="310F3495" wp14:editId="2F610621">
            <wp:extent cx="4363200" cy="26496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63200" cy="2649600"/>
                    </a:xfrm>
                    <a:prstGeom prst="rect">
                      <a:avLst/>
                    </a:prstGeom>
                    <a:noFill/>
                    <a:ln>
                      <a:noFill/>
                    </a:ln>
                  </pic:spPr>
                </pic:pic>
              </a:graphicData>
            </a:graphic>
          </wp:inline>
        </w:drawing>
      </w:r>
    </w:p>
    <w:p w:rsidR="001C4AD6" w:rsidRDefault="001C4AD6" w:rsidP="001C4AD6"/>
    <w:p w:rsidR="001C4AD6" w:rsidRDefault="001C4AD6" w:rsidP="001C4AD6">
      <w:r>
        <w:rPr>
          <w:noProof/>
          <w:lang w:eastAsia="da-DK"/>
        </w:rPr>
        <w:lastRenderedPageBreak/>
        <w:drawing>
          <wp:inline distT="0" distB="0" distL="0" distR="0" wp14:anchorId="3834FD33" wp14:editId="63E265DE">
            <wp:extent cx="2581200" cy="2908800"/>
            <wp:effectExtent l="0" t="0" r="0" b="635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81200" cy="2908800"/>
                    </a:xfrm>
                    <a:prstGeom prst="rect">
                      <a:avLst/>
                    </a:prstGeom>
                    <a:noFill/>
                    <a:ln>
                      <a:noFill/>
                    </a:ln>
                  </pic:spPr>
                </pic:pic>
              </a:graphicData>
            </a:graphic>
          </wp:inline>
        </w:drawing>
      </w:r>
    </w:p>
    <w:p w:rsidR="001C4AD6" w:rsidRDefault="001C4AD6" w:rsidP="001C4AD6"/>
    <w:p w:rsidR="001C4AD6" w:rsidRDefault="001C4AD6" w:rsidP="001C4AD6">
      <w:r>
        <w:rPr>
          <w:noProof/>
          <w:lang w:eastAsia="da-DK"/>
        </w:rPr>
        <w:drawing>
          <wp:inline distT="0" distB="0" distL="0" distR="0" wp14:anchorId="7F6AD567" wp14:editId="4089D5DE">
            <wp:extent cx="4400550" cy="2839263"/>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98730" cy="2838089"/>
                    </a:xfrm>
                    <a:prstGeom prst="rect">
                      <a:avLst/>
                    </a:prstGeom>
                  </pic:spPr>
                </pic:pic>
              </a:graphicData>
            </a:graphic>
          </wp:inline>
        </w:drawing>
      </w:r>
    </w:p>
    <w:p w:rsidR="001C4AD6" w:rsidRDefault="001C4AD6" w:rsidP="001C4AD6"/>
    <w:p w:rsidR="001C4AD6" w:rsidRDefault="001C4AD6" w:rsidP="001C4AD6"/>
    <w:p w:rsidR="001C4AD6" w:rsidRDefault="001C4AD6" w:rsidP="001C4AD6">
      <w:r>
        <w:br w:type="page"/>
      </w:r>
    </w:p>
    <w:p w:rsidR="001C4AD6" w:rsidRDefault="001C4AD6" w:rsidP="001C4AD6">
      <w:r>
        <w:lastRenderedPageBreak/>
        <w:t>Kørsel af forespørgsel i Debug Configuration</w:t>
      </w:r>
    </w:p>
    <w:p w:rsidR="001C4AD6" w:rsidRDefault="001C4AD6" w:rsidP="001C4AD6">
      <w:r>
        <w:rPr>
          <w:noProof/>
          <w:lang w:eastAsia="da-DK"/>
        </w:rPr>
        <w:drawing>
          <wp:inline distT="0" distB="0" distL="0" distR="0" wp14:anchorId="02DE6C76" wp14:editId="29F390EF">
            <wp:extent cx="2613600" cy="2433600"/>
            <wp:effectExtent l="0" t="0" r="0" b="508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3600" cy="2433600"/>
                    </a:xfrm>
                    <a:prstGeom prst="rect">
                      <a:avLst/>
                    </a:prstGeom>
                    <a:noFill/>
                    <a:ln>
                      <a:noFill/>
                    </a:ln>
                  </pic:spPr>
                </pic:pic>
              </a:graphicData>
            </a:graphic>
          </wp:inline>
        </w:drawing>
      </w:r>
    </w:p>
    <w:p w:rsidR="001C4AD6" w:rsidRDefault="001C4AD6" w:rsidP="001C4AD6">
      <w:r>
        <w:t>Kørsel af forespørgsel i Release Configuration</w:t>
      </w:r>
    </w:p>
    <w:p w:rsidR="001C4AD6" w:rsidRDefault="001C4AD6" w:rsidP="001C4AD6">
      <w:r>
        <w:rPr>
          <w:noProof/>
          <w:lang w:eastAsia="da-DK"/>
        </w:rPr>
        <w:drawing>
          <wp:inline distT="0" distB="0" distL="0" distR="0" wp14:anchorId="000BDECC" wp14:editId="626EE48A">
            <wp:extent cx="1512000" cy="2379600"/>
            <wp:effectExtent l="0" t="0" r="0" b="190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2000" cy="2379600"/>
                    </a:xfrm>
                    <a:prstGeom prst="rect">
                      <a:avLst/>
                    </a:prstGeom>
                    <a:noFill/>
                    <a:ln>
                      <a:noFill/>
                    </a:ln>
                  </pic:spPr>
                </pic:pic>
              </a:graphicData>
            </a:graphic>
          </wp:inline>
        </w:drawing>
      </w:r>
    </w:p>
    <w:p w:rsidR="001C4AD6" w:rsidRDefault="001C4AD6" w:rsidP="001C4AD6"/>
    <w:p w:rsidR="001C4AD6" w:rsidRPr="00F23CB4" w:rsidRDefault="001C4AD6" w:rsidP="001C4AD6"/>
    <w:p w:rsidR="001C4AD6" w:rsidRPr="00F23CB4" w:rsidRDefault="001C4AD6" w:rsidP="001C4AD6"/>
    <w:p w:rsidR="001C4AD6" w:rsidRPr="00F23CB4" w:rsidRDefault="001C4AD6" w:rsidP="001C4AD6">
      <w:r w:rsidRPr="00F23CB4">
        <w:br w:type="page"/>
      </w:r>
    </w:p>
    <w:p w:rsidR="001C4AD6" w:rsidRPr="00F23CB4" w:rsidRDefault="001C4AD6" w:rsidP="001C4AD6">
      <w:r w:rsidRPr="00F23CB4">
        <w:lastRenderedPageBreak/>
        <w:t>Testprojekt</w:t>
      </w:r>
      <w:r>
        <w:t xml:space="preserve"> mod database</w:t>
      </w:r>
    </w:p>
    <w:p w:rsidR="001C4AD6" w:rsidRDefault="001C4AD6" w:rsidP="001C4AD6">
      <w:pPr>
        <w:rPr>
          <w:rStyle w:val="Hyperlink"/>
        </w:rPr>
      </w:pPr>
      <w:r>
        <w:rPr>
          <w:noProof/>
          <w:color w:val="0000FF" w:themeColor="hyperlink"/>
          <w:u w:val="single"/>
          <w:lang w:eastAsia="da-DK"/>
        </w:rPr>
        <w:drawing>
          <wp:inline distT="0" distB="0" distL="0" distR="0" wp14:anchorId="53427752" wp14:editId="37E86F90">
            <wp:extent cx="5514975" cy="4267200"/>
            <wp:effectExtent l="0" t="0" r="9525"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14975" cy="4267200"/>
                    </a:xfrm>
                    <a:prstGeom prst="rect">
                      <a:avLst/>
                    </a:prstGeom>
                    <a:noFill/>
                    <a:ln>
                      <a:noFill/>
                    </a:ln>
                  </pic:spPr>
                </pic:pic>
              </a:graphicData>
            </a:graphic>
          </wp:inline>
        </w:drawing>
      </w:r>
    </w:p>
    <w:p w:rsidR="001C4AD6" w:rsidRPr="00F23CB4" w:rsidRDefault="001C4AD6" w:rsidP="001C4AD6"/>
    <w:p w:rsidR="001C4AD6" w:rsidRPr="00F23CB4" w:rsidRDefault="001C4AD6" w:rsidP="001C4AD6"/>
    <w:p w:rsidR="001C4AD6" w:rsidRPr="00582992" w:rsidRDefault="001C4AD6" w:rsidP="001C4AD6">
      <w:r w:rsidRPr="00582992">
        <w:t xml:space="preserve">I Testprojektets </w:t>
      </w:r>
      <w:r>
        <w:t>App.config indsættes connection strings fra hovedprojektets Web.config</w:t>
      </w:r>
    </w:p>
    <w:p w:rsidR="001C4AD6" w:rsidRDefault="001C4AD6" w:rsidP="001C4AD6"/>
    <w:p w:rsidR="001C4AD6" w:rsidRDefault="001C4AD6" w:rsidP="001C4AD6"/>
    <w:p w:rsidR="001C4AD6" w:rsidRDefault="001C4AD6" w:rsidP="001C4AD6"/>
    <w:p w:rsidR="001C4AD6" w:rsidRDefault="001C4AD6" w:rsidP="001C4AD6">
      <w:r>
        <w:rPr>
          <w:noProof/>
          <w:lang w:eastAsia="da-DK"/>
        </w:rPr>
        <w:drawing>
          <wp:inline distT="0" distB="0" distL="0" distR="0" wp14:anchorId="6B0CBAEE" wp14:editId="626C3192">
            <wp:extent cx="6115050" cy="184785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1847850"/>
                    </a:xfrm>
                    <a:prstGeom prst="rect">
                      <a:avLst/>
                    </a:prstGeom>
                    <a:noFill/>
                    <a:ln>
                      <a:noFill/>
                    </a:ln>
                  </pic:spPr>
                </pic:pic>
              </a:graphicData>
            </a:graphic>
          </wp:inline>
        </w:drawing>
      </w:r>
    </w:p>
    <w:p w:rsidR="001C4AD6" w:rsidRDefault="001C4AD6" w:rsidP="001C4AD6"/>
    <w:p w:rsidR="001C4AD6" w:rsidRDefault="001C4AD6" w:rsidP="001C4AD6">
      <w:r>
        <w:t>Er afprøvet i både Release og Debug modus. Fra tid til anden skal projektet Cleanes og Rebuildes, når der bliver skiftet mellem Release og Debug, da der er cachet information, der får testprojektet til at køre mod en forkert version.</w:t>
      </w:r>
    </w:p>
    <w:p w:rsidR="001C4AD6" w:rsidRDefault="001C4AD6" w:rsidP="001C4AD6"/>
    <w:p w:rsidR="001C4AD6" w:rsidRDefault="001C4AD6" w:rsidP="001C4AD6"/>
    <w:p w:rsidR="001C4AD6" w:rsidRDefault="001C4AD6" w:rsidP="001C4AD6">
      <w:r>
        <w:lastRenderedPageBreak/>
        <w:t>En lidt bagvendt rækkefølge taget i betragtning af, at det er et TDD-projekt. Forsvaret for denne måde at gribe det an på, er, at det dels er en noget utraditionel feature, der skulle indbygges og dels, at det er i projekt-setup-fasen, hvor forskellige komponenter skal spille sammen. Når først der er hul hele vejen igennem, bliver det mere relevant at køre TDD på den rigtige måde.</w:t>
      </w:r>
    </w:p>
    <w:p w:rsidR="001C4AD6" w:rsidRDefault="001C4AD6" w:rsidP="001C4AD6"/>
    <w:p w:rsidR="001C4AD6" w:rsidRDefault="001C4AD6" w:rsidP="001C4AD6">
      <w:r>
        <w:t>Nu er tiden så inden til at fremstille den første del, der skal anvende i det færdige produkt. Det bliver model og controller til håndtering af brugere</w:t>
      </w:r>
    </w:p>
    <w:p w:rsidR="001C4AD6" w:rsidRDefault="001C4AD6" w:rsidP="001C4AD6"/>
    <w:p w:rsidR="001C4AD6" w:rsidRDefault="001C4AD6" w:rsidP="001C4AD6">
      <w:r>
        <w:rPr>
          <w:noProof/>
          <w:lang w:eastAsia="da-DK"/>
        </w:rPr>
        <w:drawing>
          <wp:inline distT="0" distB="0" distL="0" distR="0" wp14:anchorId="6BB6AAA4" wp14:editId="59BD5867">
            <wp:extent cx="5075315" cy="2743200"/>
            <wp:effectExtent l="0" t="0" r="0" b="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5315" cy="2743200"/>
                    </a:xfrm>
                    <a:prstGeom prst="rect">
                      <a:avLst/>
                    </a:prstGeom>
                    <a:noFill/>
                    <a:ln>
                      <a:noFill/>
                    </a:ln>
                  </pic:spPr>
                </pic:pic>
              </a:graphicData>
            </a:graphic>
          </wp:inline>
        </w:drawing>
      </w:r>
    </w:p>
    <w:p w:rsidR="001C4AD6" w:rsidRDefault="001C4AD6" w:rsidP="001C4AD6"/>
    <w:p w:rsidR="001C4AD6" w:rsidRDefault="001C4AD6" w:rsidP="001C4AD6">
      <w:r>
        <w:rPr>
          <w:noProof/>
          <w:lang w:eastAsia="da-DK"/>
        </w:rPr>
        <w:drawing>
          <wp:inline distT="0" distB="0" distL="0" distR="0" wp14:anchorId="4FF546F3" wp14:editId="0FAFC8D3">
            <wp:extent cx="2663436" cy="2895600"/>
            <wp:effectExtent l="0" t="0" r="3810" b="0"/>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3436" cy="2895600"/>
                    </a:xfrm>
                    <a:prstGeom prst="rect">
                      <a:avLst/>
                    </a:prstGeom>
                    <a:noFill/>
                    <a:ln>
                      <a:noFill/>
                    </a:ln>
                  </pic:spPr>
                </pic:pic>
              </a:graphicData>
            </a:graphic>
          </wp:inline>
        </w:drawing>
      </w:r>
      <w:r>
        <w:t xml:space="preserve"> </w:t>
      </w:r>
    </w:p>
    <w:p w:rsidR="001C4AD6" w:rsidRDefault="001C4AD6" w:rsidP="001C4AD6"/>
    <w:p w:rsidR="001C4AD6" w:rsidRDefault="001C4AD6" w:rsidP="001C4AD6">
      <w:r>
        <w:rPr>
          <w:noProof/>
          <w:lang w:eastAsia="da-DK"/>
        </w:rPr>
        <w:drawing>
          <wp:inline distT="0" distB="0" distL="0" distR="0" wp14:anchorId="65B7F362" wp14:editId="5D00E14C">
            <wp:extent cx="4106457" cy="876300"/>
            <wp:effectExtent l="0" t="0" r="889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07508" cy="876524"/>
                    </a:xfrm>
                    <a:prstGeom prst="rect">
                      <a:avLst/>
                    </a:prstGeom>
                    <a:noFill/>
                    <a:ln>
                      <a:noFill/>
                    </a:ln>
                  </pic:spPr>
                </pic:pic>
              </a:graphicData>
            </a:graphic>
          </wp:inline>
        </w:drawing>
      </w:r>
    </w:p>
    <w:p w:rsidR="001C4AD6" w:rsidRDefault="001C4AD6" w:rsidP="008F14CC"/>
    <w:p w:rsidR="008F14CC" w:rsidRPr="008F14CC" w:rsidRDefault="008F14CC" w:rsidP="008F14CC"/>
    <w:p w:rsidR="00B366FF" w:rsidRDefault="00B366FF" w:rsidP="00B366FF">
      <w:pPr>
        <w:pStyle w:val="Overskrift3"/>
      </w:pPr>
      <w:bookmarkStart w:id="12" w:name="_Toc480993669"/>
      <w:r>
        <w:t xml:space="preserve">Migrering af </w:t>
      </w:r>
      <w:r w:rsidRPr="00EC72F7">
        <w:t>adgangskontrol</w:t>
      </w:r>
      <w:r>
        <w:t xml:space="preserve"> fra SQLserver til MySQL</w:t>
      </w:r>
      <w:bookmarkEnd w:id="12"/>
    </w:p>
    <w:p w:rsidR="00B366FF" w:rsidRDefault="00B366FF" w:rsidP="00B366FF">
      <w:r>
        <w:t>Med det projekt, der bliver genereret af Visual Studio, kommer også et sikkerhedsframework. Da det foregår i en Microsoftverden, er det naturligt, at der anvendes Microsoftprodukter. Således bruges SQLserver, men da det erMySQL, som skal holde alle data i Voresjazzklub, skal der foretages nogle ændringer i koden.</w:t>
      </w:r>
    </w:p>
    <w:p w:rsidR="00B366FF" w:rsidRDefault="00B366FF" w:rsidP="00B366FF"/>
    <w:p w:rsidR="00B366FF" w:rsidRDefault="00B366FF" w:rsidP="00B366FF">
      <w:r>
        <w:t xml:space="preserve">Der er nogle klasser i </w:t>
      </w:r>
      <w:r w:rsidRPr="00036006">
        <w:t>Microsoft.AspNet.Identity.EntityFramework</w:t>
      </w:r>
      <w:r>
        <w:t xml:space="preserve">, der tilsammen håndterer brugeradgangen. Forventningen var, at der skulle skiftes ud i nogle metoder og andre skulle overrides, og at connection string skulle ændres fra SQLserver til MySQL. </w:t>
      </w:r>
    </w:p>
    <w:p w:rsidR="00B366FF" w:rsidRDefault="00B366FF" w:rsidP="00B366FF"/>
    <w:p w:rsidR="00B366FF" w:rsidRDefault="00B366FF" w:rsidP="00B366FF">
      <w:r>
        <w:t>Efter at have boret i problematikken et par timer, måtte det konstateres, at det nok kunne lade sig gøre, men at det samtidigt ville være en større operation.</w:t>
      </w:r>
    </w:p>
    <w:p w:rsidR="00B366FF" w:rsidRDefault="00B366FF" w:rsidP="00B366FF"/>
    <w:p w:rsidR="00B366FF" w:rsidRDefault="00B366FF" w:rsidP="00B366FF">
      <w:r>
        <w:t>Hvis projektopgaven var fokuseret på sikkerhed, ville det ganske givet være en interessant øvelse at ændre i frameworket. Her anvendes så i stedet dele fra en opskrift fundet på nettet. Det, der ikke anvendes, er hosting i Azure.</w:t>
      </w:r>
      <w:r w:rsidR="0012536D">
        <w:t xml:space="preserve"> </w:t>
      </w:r>
      <w:r>
        <w:t>[</w:t>
      </w:r>
      <w:r w:rsidR="0012536D">
        <w:t xml:space="preserve">16] </w:t>
      </w:r>
      <w:r>
        <w:t>Der skal hentes et projekt</w:t>
      </w:r>
      <w:r w:rsidR="00EA56A3">
        <w:t xml:space="preserve"> [17]</w:t>
      </w:r>
      <w:r>
        <w:t xml:space="preserve"> bestående af ti klasser. Det skal bygges og i Voresjazzklub skal der så være en reference til det. Derudover et par mindre justeringer i Voresjazzklub.</w:t>
      </w:r>
    </w:p>
    <w:p w:rsidR="00B366FF" w:rsidRDefault="00B366FF" w:rsidP="00B366FF"/>
    <w:p w:rsidR="00B366FF" w:rsidRDefault="00B366FF" w:rsidP="00B366FF">
      <w:r>
        <w:t>Download AspNet.Identity.MySQL, og build AspNet.Identity.MySQL.sln</w:t>
      </w:r>
    </w:p>
    <w:p w:rsidR="00B366FF" w:rsidRDefault="00B366FF" w:rsidP="00B366FF"/>
    <w:p w:rsidR="00B366FF" w:rsidRDefault="00B366FF" w:rsidP="00B366FF">
      <w:r>
        <w:t>Højre klik Voresjazzklub | Add | Reference</w:t>
      </w:r>
    </w:p>
    <w:p w:rsidR="00B366FF" w:rsidRDefault="00B366FF" w:rsidP="00B366FF">
      <w:r>
        <w:t>Browse til AspNet.Identity.MySQL..dll</w:t>
      </w:r>
    </w:p>
    <w:p w:rsidR="00B366FF" w:rsidRDefault="00B366FF" w:rsidP="00B366FF">
      <w:r>
        <w:t>Der står ganske vist noget helt andet i opskriften, men den er datostemplet 22/5/2015 – og det er lang tid i den verden.</w:t>
      </w:r>
    </w:p>
    <w:p w:rsidR="00B366FF" w:rsidRDefault="00B366FF" w:rsidP="00B366FF"/>
    <w:p w:rsidR="00B366FF" w:rsidRDefault="00B366FF" w:rsidP="00B366FF">
      <w:r>
        <w:t>Der skal ændres i tre filer. Microsoft.AspNet.Identity.EntityFramework skal skiftes ud med AspNet.Identity.MySQL + et par småjusteringer i to metoder. I web.config skal DefaultConnection flyttes til at pege på MySQL</w:t>
      </w:r>
    </w:p>
    <w:p w:rsidR="00B366FF" w:rsidRDefault="00B366FF" w:rsidP="00B366FF"/>
    <w:p w:rsidR="00B366FF" w:rsidRPr="00881059" w:rsidRDefault="00B366FF" w:rsidP="00B366FF">
      <w:pPr>
        <w:rPr>
          <w:b/>
        </w:rPr>
      </w:pPr>
      <w:r w:rsidRPr="00881059">
        <w:rPr>
          <w:b/>
        </w:rPr>
        <w:t>IdentityModels.cs:</w:t>
      </w:r>
    </w:p>
    <w:p w:rsidR="00B366FF" w:rsidRDefault="00B366FF" w:rsidP="00B366FF">
      <w:pPr>
        <w:pStyle w:val="Code"/>
      </w:pPr>
      <w:r>
        <w:t>//using Microsoft.AspNet.Identity.EntityFramework;</w:t>
      </w:r>
    </w:p>
    <w:p w:rsidR="00B366FF" w:rsidRDefault="00B366FF" w:rsidP="00B366FF">
      <w:pPr>
        <w:pStyle w:val="Code"/>
      </w:pPr>
      <w:r>
        <w:t>using AspNet.Identity.MySQL;</w:t>
      </w:r>
    </w:p>
    <w:p w:rsidR="00B366FF" w:rsidRDefault="00B366FF" w:rsidP="00B366FF">
      <w:pPr>
        <w:pStyle w:val="Code"/>
      </w:pPr>
    </w:p>
    <w:p w:rsidR="00B366FF" w:rsidRDefault="00B366FF" w:rsidP="00B366FF">
      <w:pPr>
        <w:pStyle w:val="Code"/>
      </w:pPr>
      <w:r>
        <w:t xml:space="preserve">    public class ApplicationDbContext : MySQLDatabase {</w:t>
      </w:r>
    </w:p>
    <w:p w:rsidR="00B366FF" w:rsidRDefault="00B366FF" w:rsidP="00B366FF">
      <w:pPr>
        <w:pStyle w:val="Code"/>
      </w:pPr>
      <w:r>
        <w:t xml:space="preserve">        public ApplicationDbContext(string connectionName)</w:t>
      </w:r>
    </w:p>
    <w:p w:rsidR="00B366FF" w:rsidRDefault="00B366FF" w:rsidP="00B366FF">
      <w:pPr>
        <w:pStyle w:val="Code"/>
      </w:pPr>
      <w:r>
        <w:t xml:space="preserve">            : base(connectionName) {</w:t>
      </w:r>
    </w:p>
    <w:p w:rsidR="00B366FF" w:rsidRDefault="00B366FF" w:rsidP="00B366FF">
      <w:pPr>
        <w:pStyle w:val="Code"/>
      </w:pPr>
      <w:r>
        <w:t xml:space="preserve">        }</w:t>
      </w:r>
    </w:p>
    <w:p w:rsidR="00B366FF" w:rsidRDefault="00B366FF" w:rsidP="00B366FF">
      <w:pPr>
        <w:pStyle w:val="Code"/>
      </w:pPr>
    </w:p>
    <w:p w:rsidR="00B366FF" w:rsidRDefault="00B366FF" w:rsidP="00B366FF">
      <w:pPr>
        <w:pStyle w:val="Code"/>
      </w:pPr>
      <w:r>
        <w:t xml:space="preserve">        public static ApplicationDbContext Create() {</w:t>
      </w:r>
    </w:p>
    <w:p w:rsidR="00B366FF" w:rsidRDefault="00B366FF" w:rsidP="00B366FF">
      <w:pPr>
        <w:pStyle w:val="Code"/>
      </w:pPr>
      <w:r>
        <w:t xml:space="preserve">            return new ApplicationDbContext("DefaultConnection");</w:t>
      </w:r>
    </w:p>
    <w:p w:rsidR="00B366FF" w:rsidRDefault="00B366FF" w:rsidP="00B366FF">
      <w:pPr>
        <w:pStyle w:val="Code"/>
      </w:pPr>
      <w:r>
        <w:t xml:space="preserve">        }</w:t>
      </w:r>
    </w:p>
    <w:p w:rsidR="00B366FF" w:rsidRDefault="00B366FF" w:rsidP="00B366FF">
      <w:pPr>
        <w:pStyle w:val="Code"/>
      </w:pPr>
      <w:r>
        <w:t xml:space="preserve">    }</w:t>
      </w:r>
    </w:p>
    <w:p w:rsidR="00B366FF" w:rsidRDefault="00B366FF" w:rsidP="00B366FF"/>
    <w:p w:rsidR="00B366FF" w:rsidRPr="00881059" w:rsidRDefault="00B366FF" w:rsidP="00B366FF">
      <w:pPr>
        <w:rPr>
          <w:b/>
        </w:rPr>
      </w:pPr>
      <w:r w:rsidRPr="00881059">
        <w:rPr>
          <w:b/>
        </w:rPr>
        <w:t>IdentityConfig.cs:</w:t>
      </w:r>
    </w:p>
    <w:p w:rsidR="00B366FF" w:rsidRDefault="00B366FF" w:rsidP="00B366FF">
      <w:pPr>
        <w:pStyle w:val="Code"/>
      </w:pPr>
      <w:r>
        <w:t>//using Microsoft.AspNet.Identity.EntityFramework;</w:t>
      </w:r>
    </w:p>
    <w:p w:rsidR="00B366FF" w:rsidRDefault="00B366FF" w:rsidP="00B366FF">
      <w:pPr>
        <w:pStyle w:val="Code"/>
      </w:pPr>
      <w:r>
        <w:t>using AspNet.Identity.MySQL;</w:t>
      </w:r>
    </w:p>
    <w:p w:rsidR="00B366FF" w:rsidRDefault="00B366FF" w:rsidP="00B366FF">
      <w:pPr>
        <w:pStyle w:val="Code"/>
      </w:pPr>
    </w:p>
    <w:p w:rsidR="00B366FF" w:rsidRDefault="00B366FF" w:rsidP="00B366FF">
      <w:pPr>
        <w:pStyle w:val="Code"/>
      </w:pPr>
      <w:r>
        <w:t>var manager = new ApplicationUserManager(</w:t>
      </w:r>
    </w:p>
    <w:p w:rsidR="00B366FF" w:rsidRDefault="00B366FF" w:rsidP="00B366FF">
      <w:pPr>
        <w:pStyle w:val="Code"/>
      </w:pPr>
      <w:r>
        <w:t xml:space="preserve">    new UserStore&lt;ApplicationUser&gt;(</w:t>
      </w:r>
    </w:p>
    <w:p w:rsidR="00B366FF" w:rsidRDefault="00B366FF" w:rsidP="00B366FF">
      <w:pPr>
        <w:pStyle w:val="Code"/>
      </w:pPr>
      <w:r>
        <w:t xml:space="preserve">    context.Get&lt;ApplicationDbContext&gt;() as MySQLDatabase));</w:t>
      </w:r>
    </w:p>
    <w:p w:rsidR="00B366FF" w:rsidRDefault="00B366FF" w:rsidP="00B366FF"/>
    <w:p w:rsidR="00B366FF" w:rsidRPr="00881059" w:rsidRDefault="00B366FF" w:rsidP="00B366FF">
      <w:pPr>
        <w:rPr>
          <w:b/>
        </w:rPr>
      </w:pPr>
      <w:r w:rsidRPr="00881059">
        <w:rPr>
          <w:b/>
        </w:rPr>
        <w:t>web.config:</w:t>
      </w:r>
    </w:p>
    <w:p w:rsidR="00B366FF" w:rsidRPr="001661ED" w:rsidRDefault="00B366FF" w:rsidP="00B366FF">
      <w:r>
        <w:t>Connection string change to MySQL</w:t>
      </w:r>
    </w:p>
    <w:p w:rsidR="00B366FF" w:rsidRPr="001661ED" w:rsidRDefault="00B366FF" w:rsidP="00B366FF"/>
    <w:p w:rsidR="00B366FF" w:rsidRPr="001661ED" w:rsidRDefault="00B366FF" w:rsidP="00B366FF">
      <w:r>
        <w:t>Disse klasser kommer der ud af at hente AspNet.Identity.MySQL:</w:t>
      </w:r>
    </w:p>
    <w:p w:rsidR="00B366FF" w:rsidRDefault="00B366FF" w:rsidP="00B366FF">
      <w:r>
        <w:rPr>
          <w:noProof/>
          <w:lang w:eastAsia="da-DK"/>
        </w:rPr>
        <w:drawing>
          <wp:inline distT="0" distB="0" distL="0" distR="0" wp14:anchorId="7A967DDF" wp14:editId="7A67CBD2">
            <wp:extent cx="4690997" cy="37338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90997" cy="3733800"/>
                    </a:xfrm>
                    <a:prstGeom prst="rect">
                      <a:avLst/>
                    </a:prstGeom>
                    <a:noFill/>
                    <a:ln>
                      <a:noFill/>
                    </a:ln>
                  </pic:spPr>
                </pic:pic>
              </a:graphicData>
            </a:graphic>
          </wp:inline>
        </w:drawing>
      </w:r>
    </w:p>
    <w:p w:rsidR="00B366FF" w:rsidRDefault="00B366FF" w:rsidP="00B366FF"/>
    <w:p w:rsidR="00B366FF" w:rsidRDefault="00B366FF" w:rsidP="00B366FF">
      <w:pPr>
        <w:rPr>
          <w:lang w:eastAsia="da-DK"/>
        </w:rPr>
      </w:pPr>
      <w:r>
        <w:t>En sidste lille ting, der skal gøres før Voresjazzklub igen kan komme op at køre, er, at der skal oprettes fem tabeller i MySQL  (se Appendix: ”</w:t>
      </w:r>
      <w:r>
        <w:rPr>
          <w:lang w:eastAsia="da-DK"/>
        </w:rPr>
        <w:t xml:space="preserve">Script til migrering af adgangskontrol”). Da tabellerne allerede ligger separeret fra de øvrige tabeller, er det valgt, at fortsætte sådan. </w:t>
      </w:r>
    </w:p>
    <w:p w:rsidR="00B366FF" w:rsidRDefault="00B366FF" w:rsidP="00B366FF">
      <w:pPr>
        <w:rPr>
          <w:lang w:eastAsia="da-DK"/>
        </w:rPr>
      </w:pPr>
    </w:p>
    <w:p w:rsidR="00B366FF" w:rsidRDefault="00B366FF" w:rsidP="00B366FF">
      <w:pPr>
        <w:rPr>
          <w:lang w:eastAsia="da-DK"/>
        </w:rPr>
      </w:pPr>
      <w:r>
        <w:rPr>
          <w:lang w:eastAsia="da-DK"/>
        </w:rPr>
        <w:t xml:space="preserve">De tabeller, der er oprettet specifikt til Voresjazzklub ligger i databasen Voresjazzklub, og tabeller til adgangskontrol ligger i databasen </w:t>
      </w:r>
      <w:r w:rsidRPr="005814A1">
        <w:rPr>
          <w:lang w:eastAsia="da-DK"/>
        </w:rPr>
        <w:t>MySQLIdentity</w:t>
      </w:r>
      <w:r>
        <w:rPr>
          <w:lang w:eastAsia="da-DK"/>
        </w:rPr>
        <w:t>. Når tiden er moden til en ændring af login mv. så det ligner de oprindelige tanker, er det nemmere at skille tingene ad, fordi der skal fjerne en database og en reference til et andet projekt.</w:t>
      </w:r>
    </w:p>
    <w:p w:rsidR="00B366FF" w:rsidRDefault="00B366FF" w:rsidP="00B366FF">
      <w:pPr>
        <w:rPr>
          <w:lang w:eastAsia="da-DK"/>
        </w:rPr>
      </w:pPr>
    </w:p>
    <w:p w:rsidR="00B366FF" w:rsidRDefault="00B366FF" w:rsidP="00B366FF">
      <w:pPr>
        <w:rPr>
          <w:lang w:eastAsia="da-DK"/>
        </w:rPr>
      </w:pPr>
      <w:r>
        <w:rPr>
          <w:lang w:eastAsia="da-DK"/>
        </w:rPr>
        <w:t>Når der bliver lavet noget nyt, skal der også være kørt en test. Første gang den køres, forventes det, at den fejler, og når der er kodet tilpas meget, og testen køres igen, skal den blive grøn. Det er naturligvis også tilfælde her, hvor det tjekkes om der er forbindelse til den nye database.</w:t>
      </w:r>
    </w:p>
    <w:p w:rsidR="00B366FF" w:rsidRDefault="00B366FF" w:rsidP="00B366FF">
      <w:pPr>
        <w:rPr>
          <w:lang w:eastAsia="da-DK"/>
        </w:rPr>
      </w:pPr>
      <w:r>
        <w:rPr>
          <w:noProof/>
          <w:lang w:eastAsia="da-DK"/>
        </w:rPr>
        <w:drawing>
          <wp:inline distT="0" distB="0" distL="0" distR="0" wp14:anchorId="7B032235" wp14:editId="42445340">
            <wp:extent cx="4507200" cy="1713600"/>
            <wp:effectExtent l="0" t="0" r="8255" b="127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7200" cy="1713600"/>
                    </a:xfrm>
                    <a:prstGeom prst="rect">
                      <a:avLst/>
                    </a:prstGeom>
                    <a:noFill/>
                    <a:ln>
                      <a:noFill/>
                    </a:ln>
                  </pic:spPr>
                </pic:pic>
              </a:graphicData>
            </a:graphic>
          </wp:inline>
        </w:drawing>
      </w:r>
    </w:p>
    <w:p w:rsidR="00B366FF" w:rsidRDefault="00B366FF" w:rsidP="00B366FF">
      <w:pPr>
        <w:rPr>
          <w:lang w:eastAsia="da-DK"/>
        </w:rPr>
      </w:pPr>
    </w:p>
    <w:p w:rsidR="00B366FF" w:rsidRDefault="00B366FF" w:rsidP="00B366FF">
      <w:pPr>
        <w:rPr>
          <w:lang w:eastAsia="da-DK"/>
        </w:rPr>
      </w:pPr>
    </w:p>
    <w:p w:rsidR="00B366FF" w:rsidRDefault="00B366FF" w:rsidP="00B366FF">
      <w:pPr>
        <w:rPr>
          <w:lang w:eastAsia="da-DK"/>
        </w:rPr>
      </w:pPr>
      <w:r>
        <w:rPr>
          <w:noProof/>
          <w:lang w:eastAsia="da-DK"/>
        </w:rPr>
        <w:lastRenderedPageBreak/>
        <w:drawing>
          <wp:inline distT="0" distB="0" distL="0" distR="0" wp14:anchorId="523A8BCD" wp14:editId="2B12113D">
            <wp:extent cx="4507200" cy="1663200"/>
            <wp:effectExtent l="0" t="0" r="8255"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7200" cy="1663200"/>
                    </a:xfrm>
                    <a:prstGeom prst="rect">
                      <a:avLst/>
                    </a:prstGeom>
                    <a:noFill/>
                    <a:ln>
                      <a:noFill/>
                    </a:ln>
                  </pic:spPr>
                </pic:pic>
              </a:graphicData>
            </a:graphic>
          </wp:inline>
        </w:drawing>
      </w:r>
    </w:p>
    <w:p w:rsidR="00B366FF" w:rsidRDefault="00B366FF" w:rsidP="00B366FF"/>
    <w:p w:rsidR="00B366FF" w:rsidRDefault="00B366FF" w:rsidP="00B366FF">
      <w:r>
        <w:t xml:space="preserve">Herefter startes applikationen og en bruger registreres. I dette tilfælde er det brugeren </w:t>
      </w:r>
      <w:hyperlink r:id="rId32" w:history="1">
        <w:r w:rsidRPr="000975C9">
          <w:rPr>
            <w:rStyle w:val="Hyperlink"/>
          </w:rPr>
          <w:t>b@b.dk</w:t>
        </w:r>
      </w:hyperlink>
      <w:r>
        <w:t>, som det kan anes oppe i højre hjørne i billedet.</w:t>
      </w:r>
    </w:p>
    <w:p w:rsidR="00B84677" w:rsidRDefault="00B84677" w:rsidP="00B366FF"/>
    <w:p w:rsidR="00B366FF" w:rsidRDefault="00B366FF" w:rsidP="00B366FF">
      <w:r>
        <w:t>Ved at gå ind på siden SQL, hvor et vilkårligt SQL-script kan køres fra, hvilket muligvis kan opfattes som en sikkerhedstrussel, vælges alle registrerede brugere. Her genfindes så den nyligt registrerede bruger.</w:t>
      </w:r>
    </w:p>
    <w:p w:rsidR="00B366FF" w:rsidRDefault="00B366FF" w:rsidP="00B366FF"/>
    <w:p w:rsidR="00B366FF" w:rsidRDefault="00B366FF" w:rsidP="00B366FF">
      <w:r>
        <w:rPr>
          <w:noProof/>
          <w:lang w:eastAsia="da-DK"/>
        </w:rPr>
        <w:drawing>
          <wp:inline distT="0" distB="0" distL="0" distR="0" wp14:anchorId="6F2C1BDC" wp14:editId="0A35CACD">
            <wp:extent cx="5188577" cy="351472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91559" cy="3516745"/>
                    </a:xfrm>
                    <a:prstGeom prst="rect">
                      <a:avLst/>
                    </a:prstGeom>
                  </pic:spPr>
                </pic:pic>
              </a:graphicData>
            </a:graphic>
          </wp:inline>
        </w:drawing>
      </w:r>
    </w:p>
    <w:p w:rsidR="00B366FF" w:rsidRDefault="00B366FF" w:rsidP="00B366FF"/>
    <w:p w:rsidR="00963349" w:rsidRDefault="00B366FF" w:rsidP="00982F0E">
      <w:r>
        <w:t>Downside ved at anvende Microsfts identitests framework er, at det kompromitterer den valgte datamodel.</w:t>
      </w:r>
      <w:r w:rsidR="00B84677">
        <w:t xml:space="preserve"> Det betyder så også, at applikationens funktionalitet bliver lidt anderledes en oprindeligt tænkt.</w:t>
      </w:r>
    </w:p>
    <w:p w:rsidR="0098480D" w:rsidRDefault="0098480D" w:rsidP="008D1FD7">
      <w:pPr>
        <w:pStyle w:val="Overskrift3"/>
      </w:pPr>
      <w:bookmarkStart w:id="13" w:name="_Toc480993670"/>
      <w:r>
        <w:t>Bygning af Voresjazzklub.dk</w:t>
      </w:r>
      <w:r w:rsidR="0005542F">
        <w:t xml:space="preserve"> – de første skridt</w:t>
      </w:r>
      <w:bookmarkEnd w:id="13"/>
    </w:p>
    <w:p w:rsidR="0098480D" w:rsidRDefault="0098480D" w:rsidP="0098480D">
      <w:r>
        <w:t>Den første rudimentære udgave af modellen for tabellen for brugere: Users.</w:t>
      </w:r>
    </w:p>
    <w:p w:rsidR="0098480D" w:rsidRDefault="0098480D" w:rsidP="0098480D">
      <w:r>
        <w:t>Der er to forskellige udgaver af prim og erAdmin, da datatypen i databasen er tekst, men rent logisk er det en boolsk værdi. C# kan ikke blande datatyper ved get/set, så derfor er der to properties for hver værdi. Disse properties bliver synkroniseret ved set.</w:t>
      </w:r>
    </w:p>
    <w:p w:rsidR="0098480D" w:rsidRDefault="0098480D" w:rsidP="0098480D"/>
    <w:p w:rsidR="0098480D" w:rsidRDefault="0098480D" w:rsidP="0098480D">
      <w:r>
        <w:t>Der er oprettet en metode, hentBruger, men som det fremgår, er den aldeles triviel og ganske værdiløs; bortset fra, at den er nødvendig for at kunne konstruere en test.</w:t>
      </w:r>
    </w:p>
    <w:p w:rsidR="0098480D" w:rsidRDefault="0098480D" w:rsidP="0098480D"/>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System.Collections.Generic;</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System.Linq;</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System.Web;</w:t>
      </w:r>
    </w:p>
    <w:p w:rsidR="0098480D" w:rsidRDefault="0098480D" w:rsidP="0098480D">
      <w:pPr>
        <w:autoSpaceDE w:val="0"/>
        <w:autoSpaceDN w:val="0"/>
        <w:adjustRightInd w:val="0"/>
        <w:rPr>
          <w:rFonts w:ascii="Consolas" w:hAnsi="Consolas" w:cs="Consolas"/>
          <w:color w:val="000000"/>
          <w:sz w:val="19"/>
          <w:szCs w:val="19"/>
          <w:lang w:eastAsia="da-DK"/>
        </w:rPr>
      </w:pP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namespace</w:t>
      </w:r>
      <w:r>
        <w:rPr>
          <w:rFonts w:ascii="Consolas" w:hAnsi="Consolas" w:cs="Consolas"/>
          <w:color w:val="000000"/>
          <w:sz w:val="19"/>
          <w:szCs w:val="19"/>
          <w:lang w:eastAsia="da-DK"/>
        </w:rPr>
        <w:t xml:space="preserve"> VoresJazzklubSomMVC.Models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class</w:t>
      </w:r>
      <w:r>
        <w:rPr>
          <w:rFonts w:ascii="Consolas" w:hAnsi="Consolas" w:cs="Consolas"/>
          <w:color w:val="000000"/>
          <w:sz w:val="19"/>
          <w:szCs w:val="19"/>
          <w:lang w:eastAsia="da-DK"/>
        </w:rPr>
        <w:t xml:space="preserve"> </w:t>
      </w:r>
      <w:r>
        <w:rPr>
          <w:rFonts w:ascii="Consolas" w:hAnsi="Consolas" w:cs="Consolas"/>
          <w:color w:val="2B91AF"/>
          <w:sz w:val="19"/>
          <w:szCs w:val="19"/>
          <w:lang w:eastAsia="da-DK"/>
        </w:rPr>
        <w:t>UsersTableModel</w:t>
      </w:r>
      <w:r>
        <w:rPr>
          <w:rFonts w:ascii="Consolas" w:hAnsi="Consolas" w:cs="Consolas"/>
          <w:color w:val="000000"/>
          <w:sz w:val="19"/>
          <w:szCs w:val="19"/>
          <w:lang w:eastAsia="da-DK"/>
        </w:rPr>
        <w:t xml:space="preserve">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private</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bool</w:t>
      </w:r>
      <w:r>
        <w:rPr>
          <w:rFonts w:ascii="Consolas" w:hAnsi="Consolas" w:cs="Consolas"/>
          <w:color w:val="000000"/>
          <w:sz w:val="19"/>
          <w:szCs w:val="19"/>
          <w:lang w:eastAsia="da-DK"/>
        </w:rPr>
        <w:t xml:space="preserve"> _prim, _erAdmin;</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private</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char</w:t>
      </w:r>
      <w:r>
        <w:rPr>
          <w:rFonts w:ascii="Consolas" w:hAnsi="Consolas" w:cs="Consolas"/>
          <w:color w:val="000000"/>
          <w:sz w:val="19"/>
          <w:szCs w:val="19"/>
          <w:lang w:eastAsia="da-DK"/>
        </w:rPr>
        <w:t xml:space="preserve"> _primChar, _erAdminChar;</w:t>
      </w:r>
    </w:p>
    <w:p w:rsidR="0098480D" w:rsidRDefault="0098480D" w:rsidP="0098480D">
      <w:pPr>
        <w:autoSpaceDE w:val="0"/>
        <w:autoSpaceDN w:val="0"/>
        <w:adjustRightInd w:val="0"/>
        <w:rPr>
          <w:rFonts w:ascii="Consolas" w:hAnsi="Consolas" w:cs="Consolas"/>
          <w:color w:val="000000"/>
          <w:sz w:val="19"/>
          <w:szCs w:val="19"/>
          <w:lang w:eastAsia="da-DK"/>
        </w:rPr>
      </w:pP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string</w:t>
      </w:r>
      <w:r>
        <w:rPr>
          <w:rFonts w:ascii="Consolas" w:hAnsi="Consolas" w:cs="Consolas"/>
          <w:color w:val="000000"/>
          <w:sz w:val="19"/>
          <w:szCs w:val="19"/>
          <w:lang w:eastAsia="da-DK"/>
        </w:rPr>
        <w:t xml:space="preserve"> brugerId { </w:t>
      </w:r>
      <w:r>
        <w:rPr>
          <w:rFonts w:ascii="Consolas" w:hAnsi="Consolas" w:cs="Consolas"/>
          <w:color w:val="0000FF"/>
          <w:sz w:val="19"/>
          <w:szCs w:val="19"/>
          <w:lang w:eastAsia="da-DK"/>
        </w:rPr>
        <w:t>get</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set</w:t>
      </w:r>
      <w:r>
        <w:rPr>
          <w:rFonts w:ascii="Consolas" w:hAnsi="Consolas" w:cs="Consolas"/>
          <w:color w:val="000000"/>
          <w:sz w:val="19"/>
          <w:szCs w:val="19"/>
          <w:lang w:eastAsia="da-DK"/>
        </w:rPr>
        <w:t>;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2B91AF"/>
          <w:sz w:val="19"/>
          <w:szCs w:val="19"/>
          <w:lang w:eastAsia="da-DK"/>
        </w:rPr>
        <w:t>DateTime</w:t>
      </w:r>
      <w:r>
        <w:rPr>
          <w:rFonts w:ascii="Consolas" w:hAnsi="Consolas" w:cs="Consolas"/>
          <w:color w:val="000000"/>
          <w:sz w:val="19"/>
          <w:szCs w:val="19"/>
          <w:lang w:eastAsia="da-DK"/>
        </w:rPr>
        <w:t xml:space="preserve"> createTs { </w:t>
      </w:r>
      <w:r>
        <w:rPr>
          <w:rFonts w:ascii="Consolas" w:hAnsi="Consolas" w:cs="Consolas"/>
          <w:color w:val="0000FF"/>
          <w:sz w:val="19"/>
          <w:szCs w:val="19"/>
          <w:lang w:eastAsia="da-DK"/>
        </w:rPr>
        <w:t>get</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set</w:t>
      </w:r>
      <w:r>
        <w:rPr>
          <w:rFonts w:ascii="Consolas" w:hAnsi="Consolas" w:cs="Consolas"/>
          <w:color w:val="000000"/>
          <w:sz w:val="19"/>
          <w:szCs w:val="19"/>
          <w:lang w:eastAsia="da-DK"/>
        </w:rPr>
        <w:t>;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string</w:t>
      </w:r>
      <w:r>
        <w:rPr>
          <w:rFonts w:ascii="Consolas" w:hAnsi="Consolas" w:cs="Consolas"/>
          <w:color w:val="000000"/>
          <w:sz w:val="19"/>
          <w:szCs w:val="19"/>
          <w:lang w:eastAsia="da-DK"/>
        </w:rPr>
        <w:t xml:space="preserve"> password { </w:t>
      </w:r>
      <w:r>
        <w:rPr>
          <w:rFonts w:ascii="Consolas" w:hAnsi="Consolas" w:cs="Consolas"/>
          <w:color w:val="0000FF"/>
          <w:sz w:val="19"/>
          <w:szCs w:val="19"/>
          <w:lang w:eastAsia="da-DK"/>
        </w:rPr>
        <w:t>get</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set</w:t>
      </w:r>
      <w:r>
        <w:rPr>
          <w:rFonts w:ascii="Consolas" w:hAnsi="Consolas" w:cs="Consolas"/>
          <w:color w:val="000000"/>
          <w:sz w:val="19"/>
          <w:szCs w:val="19"/>
          <w:lang w:eastAsia="da-DK"/>
        </w:rPr>
        <w:t>;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string</w:t>
      </w:r>
      <w:r>
        <w:rPr>
          <w:rFonts w:ascii="Consolas" w:hAnsi="Consolas" w:cs="Consolas"/>
          <w:color w:val="000000"/>
          <w:sz w:val="19"/>
          <w:szCs w:val="19"/>
          <w:lang w:eastAsia="da-DK"/>
        </w:rPr>
        <w:t xml:space="preserve"> salt { </w:t>
      </w:r>
      <w:r>
        <w:rPr>
          <w:rFonts w:ascii="Consolas" w:hAnsi="Consolas" w:cs="Consolas"/>
          <w:color w:val="0000FF"/>
          <w:sz w:val="19"/>
          <w:szCs w:val="19"/>
          <w:lang w:eastAsia="da-DK"/>
        </w:rPr>
        <w:t>get</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set</w:t>
      </w:r>
      <w:r>
        <w:rPr>
          <w:rFonts w:ascii="Consolas" w:hAnsi="Consolas" w:cs="Consolas"/>
          <w:color w:val="000000"/>
          <w:sz w:val="19"/>
          <w:szCs w:val="19"/>
          <w:lang w:eastAsia="da-DK"/>
        </w:rPr>
        <w:t>;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string</w:t>
      </w:r>
      <w:r>
        <w:rPr>
          <w:rFonts w:ascii="Consolas" w:hAnsi="Consolas" w:cs="Consolas"/>
          <w:color w:val="000000"/>
          <w:sz w:val="19"/>
          <w:szCs w:val="19"/>
          <w:lang w:eastAsia="da-DK"/>
        </w:rPr>
        <w:t xml:space="preserve"> email { </w:t>
      </w:r>
      <w:r>
        <w:rPr>
          <w:rFonts w:ascii="Consolas" w:hAnsi="Consolas" w:cs="Consolas"/>
          <w:color w:val="0000FF"/>
          <w:sz w:val="19"/>
          <w:szCs w:val="19"/>
          <w:lang w:eastAsia="da-DK"/>
        </w:rPr>
        <w:t>get</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set</w:t>
      </w:r>
      <w:r>
        <w:rPr>
          <w:rFonts w:ascii="Consolas" w:hAnsi="Consolas" w:cs="Consolas"/>
          <w:color w:val="000000"/>
          <w:sz w:val="19"/>
          <w:szCs w:val="19"/>
          <w:lang w:eastAsia="da-DK"/>
        </w:rPr>
        <w:t>;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bool</w:t>
      </w:r>
      <w:r>
        <w:rPr>
          <w:rFonts w:ascii="Consolas" w:hAnsi="Consolas" w:cs="Consolas"/>
          <w:color w:val="000000"/>
          <w:sz w:val="19"/>
          <w:szCs w:val="19"/>
          <w:lang w:eastAsia="da-DK"/>
        </w:rPr>
        <w:t xml:space="preserve"> prim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get</w:t>
      </w:r>
      <w:r>
        <w:rPr>
          <w:rFonts w:ascii="Consolas" w:hAnsi="Consolas" w:cs="Consolas"/>
          <w:color w:val="000000"/>
          <w:sz w:val="19"/>
          <w:szCs w:val="19"/>
          <w:lang w:eastAsia="da-DK"/>
        </w:rPr>
        <w:t xml:space="preserve"> { </w:t>
      </w:r>
      <w:r>
        <w:rPr>
          <w:rFonts w:ascii="Consolas" w:hAnsi="Consolas" w:cs="Consolas"/>
          <w:color w:val="0000FF"/>
          <w:sz w:val="19"/>
          <w:szCs w:val="19"/>
          <w:lang w:eastAsia="da-DK"/>
        </w:rPr>
        <w:t>return</w:t>
      </w:r>
      <w:r>
        <w:rPr>
          <w:rFonts w:ascii="Consolas" w:hAnsi="Consolas" w:cs="Consolas"/>
          <w:color w:val="000000"/>
          <w:sz w:val="19"/>
          <w:szCs w:val="19"/>
          <w:lang w:eastAsia="da-DK"/>
        </w:rPr>
        <w:t xml:space="preserve"> _prim;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set</w:t>
      </w:r>
      <w:r>
        <w:rPr>
          <w:rFonts w:ascii="Consolas" w:hAnsi="Consolas" w:cs="Consolas"/>
          <w:color w:val="000000"/>
          <w:sz w:val="19"/>
          <w:szCs w:val="19"/>
          <w:lang w:eastAsia="da-DK"/>
        </w:rPr>
        <w:t xml:space="preserve"> { _prim = </w:t>
      </w:r>
      <w:r>
        <w:rPr>
          <w:rFonts w:ascii="Consolas" w:hAnsi="Consolas" w:cs="Consolas"/>
          <w:color w:val="0000FF"/>
          <w:sz w:val="19"/>
          <w:szCs w:val="19"/>
          <w:lang w:eastAsia="da-DK"/>
        </w:rPr>
        <w:t>value</w:t>
      </w:r>
      <w:r>
        <w:rPr>
          <w:rFonts w:ascii="Consolas" w:hAnsi="Consolas" w:cs="Consolas"/>
          <w:color w:val="000000"/>
          <w:sz w:val="19"/>
          <w:szCs w:val="19"/>
          <w:lang w:eastAsia="da-DK"/>
        </w:rPr>
        <w:t>; _primChar=(_prim)?</w:t>
      </w:r>
      <w:r>
        <w:rPr>
          <w:rFonts w:ascii="Consolas" w:hAnsi="Consolas" w:cs="Consolas"/>
          <w:color w:val="A31515"/>
          <w:sz w:val="19"/>
          <w:szCs w:val="19"/>
          <w:lang w:eastAsia="da-DK"/>
        </w:rPr>
        <w:t>'T'</w:t>
      </w:r>
      <w:r>
        <w:rPr>
          <w:rFonts w:ascii="Consolas" w:hAnsi="Consolas" w:cs="Consolas"/>
          <w:color w:val="000000"/>
          <w:sz w:val="19"/>
          <w:szCs w:val="19"/>
          <w:lang w:eastAsia="da-DK"/>
        </w:rPr>
        <w:t>:</w:t>
      </w:r>
      <w:r>
        <w:rPr>
          <w:rFonts w:ascii="Consolas" w:hAnsi="Consolas" w:cs="Consolas"/>
          <w:color w:val="A31515"/>
          <w:sz w:val="19"/>
          <w:szCs w:val="19"/>
          <w:lang w:eastAsia="da-DK"/>
        </w:rPr>
        <w:t>'F'</w:t>
      </w:r>
      <w:r>
        <w:rPr>
          <w:rFonts w:ascii="Consolas" w:hAnsi="Consolas" w:cs="Consolas"/>
          <w:color w:val="000000"/>
          <w:sz w:val="19"/>
          <w:szCs w:val="19"/>
          <w:lang w:eastAsia="da-DK"/>
        </w:rPr>
        <w:t>;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char</w:t>
      </w:r>
      <w:r>
        <w:rPr>
          <w:rFonts w:ascii="Consolas" w:hAnsi="Consolas" w:cs="Consolas"/>
          <w:color w:val="000000"/>
          <w:sz w:val="19"/>
          <w:szCs w:val="19"/>
          <w:lang w:eastAsia="da-DK"/>
        </w:rPr>
        <w:t xml:space="preserve"> primChar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get</w:t>
      </w:r>
      <w:r>
        <w:rPr>
          <w:rFonts w:ascii="Consolas" w:hAnsi="Consolas" w:cs="Consolas"/>
          <w:color w:val="000000"/>
          <w:sz w:val="19"/>
          <w:szCs w:val="19"/>
          <w:lang w:eastAsia="da-DK"/>
        </w:rPr>
        <w:t xml:space="preserve"> { </w:t>
      </w:r>
      <w:r>
        <w:rPr>
          <w:rFonts w:ascii="Consolas" w:hAnsi="Consolas" w:cs="Consolas"/>
          <w:color w:val="0000FF"/>
          <w:sz w:val="19"/>
          <w:szCs w:val="19"/>
          <w:lang w:eastAsia="da-DK"/>
        </w:rPr>
        <w:t>return</w:t>
      </w:r>
      <w:r>
        <w:rPr>
          <w:rFonts w:ascii="Consolas" w:hAnsi="Consolas" w:cs="Consolas"/>
          <w:color w:val="000000"/>
          <w:sz w:val="19"/>
          <w:szCs w:val="19"/>
          <w:lang w:eastAsia="da-DK"/>
        </w:rPr>
        <w:t xml:space="preserve"> _primChar;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set</w:t>
      </w:r>
      <w:r>
        <w:rPr>
          <w:rFonts w:ascii="Consolas" w:hAnsi="Consolas" w:cs="Consolas"/>
          <w:color w:val="000000"/>
          <w:sz w:val="19"/>
          <w:szCs w:val="19"/>
          <w:lang w:eastAsia="da-DK"/>
        </w:rPr>
        <w:t xml:space="preserve"> { _primChar = </w:t>
      </w:r>
      <w:r>
        <w:rPr>
          <w:rFonts w:ascii="Consolas" w:hAnsi="Consolas" w:cs="Consolas"/>
          <w:color w:val="0000FF"/>
          <w:sz w:val="19"/>
          <w:szCs w:val="19"/>
          <w:lang w:eastAsia="da-DK"/>
        </w:rPr>
        <w:t>value</w:t>
      </w:r>
      <w:r>
        <w:rPr>
          <w:rFonts w:ascii="Consolas" w:hAnsi="Consolas" w:cs="Consolas"/>
          <w:color w:val="000000"/>
          <w:sz w:val="19"/>
          <w:szCs w:val="19"/>
          <w:lang w:eastAsia="da-DK"/>
        </w:rPr>
        <w:t xml:space="preserve">; _prim = _primChar == </w:t>
      </w:r>
      <w:r>
        <w:rPr>
          <w:rFonts w:ascii="Consolas" w:hAnsi="Consolas" w:cs="Consolas"/>
          <w:color w:val="A31515"/>
          <w:sz w:val="19"/>
          <w:szCs w:val="19"/>
          <w:lang w:eastAsia="da-DK"/>
        </w:rPr>
        <w:t>'T'</w:t>
      </w:r>
      <w:r>
        <w:rPr>
          <w:rFonts w:ascii="Consolas" w:hAnsi="Consolas" w:cs="Consolas"/>
          <w:color w:val="000000"/>
          <w:sz w:val="19"/>
          <w:szCs w:val="19"/>
          <w:lang w:eastAsia="da-DK"/>
        </w:rPr>
        <w:t>;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bool</w:t>
      </w:r>
      <w:r>
        <w:rPr>
          <w:rFonts w:ascii="Consolas" w:hAnsi="Consolas" w:cs="Consolas"/>
          <w:color w:val="000000"/>
          <w:sz w:val="19"/>
          <w:szCs w:val="19"/>
          <w:lang w:eastAsia="da-DK"/>
        </w:rPr>
        <w:t xml:space="preserve"> erAdmin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get</w:t>
      </w:r>
      <w:r>
        <w:rPr>
          <w:rFonts w:ascii="Consolas" w:hAnsi="Consolas" w:cs="Consolas"/>
          <w:color w:val="000000"/>
          <w:sz w:val="19"/>
          <w:szCs w:val="19"/>
          <w:lang w:eastAsia="da-DK"/>
        </w:rPr>
        <w:t xml:space="preserve"> { </w:t>
      </w:r>
      <w:r>
        <w:rPr>
          <w:rFonts w:ascii="Consolas" w:hAnsi="Consolas" w:cs="Consolas"/>
          <w:color w:val="0000FF"/>
          <w:sz w:val="19"/>
          <w:szCs w:val="19"/>
          <w:lang w:eastAsia="da-DK"/>
        </w:rPr>
        <w:t>return</w:t>
      </w:r>
      <w:r>
        <w:rPr>
          <w:rFonts w:ascii="Consolas" w:hAnsi="Consolas" w:cs="Consolas"/>
          <w:color w:val="000000"/>
          <w:sz w:val="19"/>
          <w:szCs w:val="19"/>
          <w:lang w:eastAsia="da-DK"/>
        </w:rPr>
        <w:t xml:space="preserve"> _erAdmin;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set</w:t>
      </w:r>
      <w:r>
        <w:rPr>
          <w:rFonts w:ascii="Consolas" w:hAnsi="Consolas" w:cs="Consolas"/>
          <w:color w:val="000000"/>
          <w:sz w:val="19"/>
          <w:szCs w:val="19"/>
          <w:lang w:eastAsia="da-DK"/>
        </w:rPr>
        <w:t xml:space="preserve"> { _erAdmin = </w:t>
      </w:r>
      <w:r>
        <w:rPr>
          <w:rFonts w:ascii="Consolas" w:hAnsi="Consolas" w:cs="Consolas"/>
          <w:color w:val="0000FF"/>
          <w:sz w:val="19"/>
          <w:szCs w:val="19"/>
          <w:lang w:eastAsia="da-DK"/>
        </w:rPr>
        <w:t>value</w:t>
      </w:r>
      <w:r>
        <w:rPr>
          <w:rFonts w:ascii="Consolas" w:hAnsi="Consolas" w:cs="Consolas"/>
          <w:color w:val="000000"/>
          <w:sz w:val="19"/>
          <w:szCs w:val="19"/>
          <w:lang w:eastAsia="da-DK"/>
        </w:rPr>
        <w:t xml:space="preserve">; _erAdminChar = (_erAdmin)? </w:t>
      </w:r>
      <w:r>
        <w:rPr>
          <w:rFonts w:ascii="Consolas" w:hAnsi="Consolas" w:cs="Consolas"/>
          <w:color w:val="A31515"/>
          <w:sz w:val="19"/>
          <w:szCs w:val="19"/>
          <w:lang w:eastAsia="da-DK"/>
        </w:rPr>
        <w:t>'T'</w:t>
      </w:r>
      <w:r>
        <w:rPr>
          <w:rFonts w:ascii="Consolas" w:hAnsi="Consolas" w:cs="Consolas"/>
          <w:color w:val="000000"/>
          <w:sz w:val="19"/>
          <w:szCs w:val="19"/>
          <w:lang w:eastAsia="da-DK"/>
        </w:rPr>
        <w:t>:</w:t>
      </w:r>
      <w:r>
        <w:rPr>
          <w:rFonts w:ascii="Consolas" w:hAnsi="Consolas" w:cs="Consolas"/>
          <w:color w:val="A31515"/>
          <w:sz w:val="19"/>
          <w:szCs w:val="19"/>
          <w:lang w:eastAsia="da-DK"/>
        </w:rPr>
        <w:t>'F'</w:t>
      </w:r>
      <w:r>
        <w:rPr>
          <w:rFonts w:ascii="Consolas" w:hAnsi="Consolas" w:cs="Consolas"/>
          <w:color w:val="000000"/>
          <w:sz w:val="19"/>
          <w:szCs w:val="19"/>
          <w:lang w:eastAsia="da-DK"/>
        </w:rPr>
        <w:t>;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char</w:t>
      </w:r>
      <w:r>
        <w:rPr>
          <w:rFonts w:ascii="Consolas" w:hAnsi="Consolas" w:cs="Consolas"/>
          <w:color w:val="000000"/>
          <w:sz w:val="19"/>
          <w:szCs w:val="19"/>
          <w:lang w:eastAsia="da-DK"/>
        </w:rPr>
        <w:t xml:space="preserve"> erAdminChar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get</w:t>
      </w:r>
      <w:r>
        <w:rPr>
          <w:rFonts w:ascii="Consolas" w:hAnsi="Consolas" w:cs="Consolas"/>
          <w:color w:val="000000"/>
          <w:sz w:val="19"/>
          <w:szCs w:val="19"/>
          <w:lang w:eastAsia="da-DK"/>
        </w:rPr>
        <w:t xml:space="preserve"> { </w:t>
      </w:r>
      <w:r>
        <w:rPr>
          <w:rFonts w:ascii="Consolas" w:hAnsi="Consolas" w:cs="Consolas"/>
          <w:color w:val="0000FF"/>
          <w:sz w:val="19"/>
          <w:szCs w:val="19"/>
          <w:lang w:eastAsia="da-DK"/>
        </w:rPr>
        <w:t>return</w:t>
      </w:r>
      <w:r>
        <w:rPr>
          <w:rFonts w:ascii="Consolas" w:hAnsi="Consolas" w:cs="Consolas"/>
          <w:color w:val="000000"/>
          <w:sz w:val="19"/>
          <w:szCs w:val="19"/>
          <w:lang w:eastAsia="da-DK"/>
        </w:rPr>
        <w:t xml:space="preserve"> _erAdminChar;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set</w:t>
      </w:r>
      <w:r>
        <w:rPr>
          <w:rFonts w:ascii="Consolas" w:hAnsi="Consolas" w:cs="Consolas"/>
          <w:color w:val="000000"/>
          <w:sz w:val="19"/>
          <w:szCs w:val="19"/>
          <w:lang w:eastAsia="da-DK"/>
        </w:rPr>
        <w:t xml:space="preserve"> { _erAdminChar = </w:t>
      </w:r>
      <w:r>
        <w:rPr>
          <w:rFonts w:ascii="Consolas" w:hAnsi="Consolas" w:cs="Consolas"/>
          <w:color w:val="0000FF"/>
          <w:sz w:val="19"/>
          <w:szCs w:val="19"/>
          <w:lang w:eastAsia="da-DK"/>
        </w:rPr>
        <w:t>value</w:t>
      </w:r>
      <w:r>
        <w:rPr>
          <w:rFonts w:ascii="Consolas" w:hAnsi="Consolas" w:cs="Consolas"/>
          <w:color w:val="000000"/>
          <w:sz w:val="19"/>
          <w:szCs w:val="19"/>
          <w:lang w:eastAsia="da-DK"/>
        </w:rPr>
        <w:t>; _erAdmin = _erAdminChar==</w:t>
      </w:r>
      <w:r>
        <w:rPr>
          <w:rFonts w:ascii="Consolas" w:hAnsi="Consolas" w:cs="Consolas"/>
          <w:color w:val="A31515"/>
          <w:sz w:val="19"/>
          <w:szCs w:val="19"/>
          <w:lang w:eastAsia="da-DK"/>
        </w:rPr>
        <w:t>'T'</w:t>
      </w:r>
      <w:r>
        <w:rPr>
          <w:rFonts w:ascii="Consolas" w:hAnsi="Consolas" w:cs="Consolas"/>
          <w:color w:val="000000"/>
          <w:sz w:val="19"/>
          <w:szCs w:val="19"/>
          <w:lang w:eastAsia="da-DK"/>
        </w:rPr>
        <w:t>;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void</w:t>
      </w:r>
      <w:r>
        <w:rPr>
          <w:rFonts w:ascii="Consolas" w:hAnsi="Consolas" w:cs="Consolas"/>
          <w:color w:val="000000"/>
          <w:sz w:val="19"/>
          <w:szCs w:val="19"/>
          <w:lang w:eastAsia="da-DK"/>
        </w:rPr>
        <w:t xml:space="preserve"> hentBruger(</w:t>
      </w:r>
      <w:r>
        <w:rPr>
          <w:rFonts w:ascii="Consolas" w:hAnsi="Consolas" w:cs="Consolas"/>
          <w:color w:val="0000FF"/>
          <w:sz w:val="19"/>
          <w:szCs w:val="19"/>
          <w:lang w:eastAsia="da-DK"/>
        </w:rPr>
        <w:t>string</w:t>
      </w:r>
      <w:r>
        <w:rPr>
          <w:rFonts w:ascii="Consolas" w:hAnsi="Consolas" w:cs="Consolas"/>
          <w:color w:val="000000"/>
          <w:sz w:val="19"/>
          <w:szCs w:val="19"/>
          <w:lang w:eastAsia="da-DK"/>
        </w:rPr>
        <w:t xml:space="preserve"> brugerId) {</w:t>
      </w:r>
    </w:p>
    <w:p w:rsidR="0098480D" w:rsidRDefault="0098480D" w:rsidP="0098480D">
      <w:pPr>
        <w:autoSpaceDE w:val="0"/>
        <w:autoSpaceDN w:val="0"/>
        <w:adjustRightInd w:val="0"/>
        <w:rPr>
          <w:rFonts w:ascii="Consolas" w:hAnsi="Consolas" w:cs="Consolas"/>
          <w:color w:val="000000"/>
          <w:sz w:val="19"/>
          <w:szCs w:val="19"/>
          <w:lang w:eastAsia="da-DK"/>
        </w:rPr>
      </w:pP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p>
    <w:p w:rsidR="0098480D" w:rsidRDefault="0098480D" w:rsidP="0098480D">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p>
    <w:p w:rsidR="0098480D" w:rsidRDefault="0098480D" w:rsidP="0098480D">
      <w:r>
        <w:rPr>
          <w:rFonts w:ascii="Consolas" w:hAnsi="Consolas" w:cs="Consolas"/>
          <w:color w:val="000000"/>
          <w:sz w:val="19"/>
          <w:szCs w:val="19"/>
          <w:lang w:eastAsia="da-DK"/>
        </w:rPr>
        <w:t>}</w:t>
      </w:r>
    </w:p>
    <w:p w:rsidR="0098480D" w:rsidRDefault="0098480D" w:rsidP="0098480D"/>
    <w:p w:rsidR="0098480D" w:rsidRDefault="0098480D" w:rsidP="0098480D">
      <w:r>
        <w:t>Tanken med klassen er, at når metoden hentBruger bliver kaldt, skal den finde brugeren på MySQL-databasen i tabellen voresjazzklub.Users og sætte klassens properties i overensstemmelse med de fundne data.</w:t>
      </w:r>
    </w:p>
    <w:p w:rsidR="0098480D" w:rsidRDefault="0098480D" w:rsidP="0098480D"/>
    <w:p w:rsidR="0098480D" w:rsidRDefault="0098480D" w:rsidP="0098480D">
      <w:r>
        <w:t>Følgende script køres i phpmyadmin web-siden i xampp mod MySQL for at have noget testdata. Senere vil det komme til at indgå i et test-script, således, at tabellen tømmes før testserierne og undervejs vil de enkelte rækker blive lagt ind, ændre og slettet for at gennemføre test af controllers og models.</w:t>
      </w:r>
    </w:p>
    <w:p w:rsidR="0098480D" w:rsidRDefault="0098480D" w:rsidP="0098480D"/>
    <w:p w:rsidR="0098480D" w:rsidRPr="000F6465" w:rsidRDefault="0098480D" w:rsidP="0098480D">
      <w:pPr>
        <w:rPr>
          <w:rFonts w:ascii="Consolas" w:hAnsi="Consolas" w:cs="Consolas"/>
          <w:sz w:val="18"/>
          <w:szCs w:val="18"/>
          <w:lang w:val="en-US"/>
        </w:rPr>
      </w:pPr>
      <w:r w:rsidRPr="000F6465">
        <w:rPr>
          <w:rFonts w:ascii="Consolas" w:hAnsi="Consolas" w:cs="Consolas"/>
          <w:sz w:val="18"/>
          <w:szCs w:val="18"/>
          <w:lang w:val="en-US"/>
        </w:rPr>
        <w:t>insert into users(`brugerId`, `createTs`, `password`, `salt`, `email`, `prim`, `erAdmin`)</w:t>
      </w:r>
    </w:p>
    <w:p w:rsidR="0098480D" w:rsidRDefault="0098480D" w:rsidP="0098480D">
      <w:pPr>
        <w:rPr>
          <w:rFonts w:ascii="Consolas" w:hAnsi="Consolas" w:cs="Consolas"/>
          <w:sz w:val="18"/>
          <w:szCs w:val="18"/>
          <w:lang w:val="en-US"/>
        </w:rPr>
      </w:pPr>
      <w:r w:rsidRPr="000F6465">
        <w:rPr>
          <w:rFonts w:ascii="Consolas" w:hAnsi="Consolas" w:cs="Consolas"/>
          <w:sz w:val="18"/>
          <w:szCs w:val="18"/>
          <w:lang w:val="en-US"/>
        </w:rPr>
        <w:t>values('AndersAnd', CURRENT_TIMESTAMP, 'PasswordDerSkalHashes', 'medNogetSalt', 'a.and@andeby.utopia', 'T', 'F');</w:t>
      </w:r>
    </w:p>
    <w:p w:rsidR="0098480D" w:rsidRDefault="0098480D" w:rsidP="0098480D"/>
    <w:p w:rsidR="0098480D" w:rsidRDefault="0098480D" w:rsidP="0098480D">
      <w:r>
        <w:t>En testklasse oprettes til at undersøge, om en given person rent faktisk kan findes. I metoden TestHentBruger skrives navnet på en bruger, der skal kunne findes. Der oprettes en instans af klassen, der skal testes, og herefter kaldes, den metode, der skal testes. Til sidst sammenlignes brugerId i testklassen med brugerId i den testede klasse.</w:t>
      </w:r>
    </w:p>
    <w:p w:rsidR="0098480D" w:rsidRDefault="0098480D" w:rsidP="0098480D"/>
    <w:p w:rsidR="0098480D" w:rsidRDefault="0098480D" w:rsidP="0098480D">
      <w:r>
        <w:lastRenderedPageBreak/>
        <w:t xml:space="preserve">I nedenstående skærmdump ses tydeligt, at testen fejlede. Ikke at det kommer som en overraskelse, da der jo netop ikke er nogen kode til at udføre det ønskede arbejde. Hvis det havde været en stor, kompleks applikation med dependency injection i configuration filer og andre sløringer af, hvor data kommer fra, ville situationen kunne se anderledes ud. </w:t>
      </w:r>
    </w:p>
    <w:p w:rsidR="0098480D" w:rsidRDefault="0098480D" w:rsidP="0098480D"/>
    <w:p w:rsidR="0098480D" w:rsidRDefault="0098480D" w:rsidP="0098480D">
      <w:r>
        <w:rPr>
          <w:noProof/>
          <w:lang w:eastAsia="da-DK"/>
        </w:rPr>
        <w:drawing>
          <wp:inline distT="0" distB="0" distL="0" distR="0" wp14:anchorId="4E7F63DA" wp14:editId="08267CF1">
            <wp:extent cx="6115050" cy="2352675"/>
            <wp:effectExtent l="0" t="0" r="0" b="9525"/>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5050" cy="2352675"/>
                    </a:xfrm>
                    <a:prstGeom prst="rect">
                      <a:avLst/>
                    </a:prstGeom>
                    <a:noFill/>
                    <a:ln>
                      <a:noFill/>
                    </a:ln>
                  </pic:spPr>
                </pic:pic>
              </a:graphicData>
            </a:graphic>
          </wp:inline>
        </w:drawing>
      </w:r>
    </w:p>
    <w:p w:rsidR="0098480D" w:rsidRDefault="0098480D" w:rsidP="0098480D"/>
    <w:p w:rsidR="0098480D" w:rsidRDefault="0098480D" w:rsidP="0098480D">
      <w:r>
        <w:t>Man starter med testmetoden. IDE’et vil ikke kunne kompilere testmetoden, da der hverken er en klasse eller metode IDE’et kan finde referencer til. Så laves det minimum, der skal til at kunne kompilere, hvorefter testen køres.</w:t>
      </w:r>
    </w:p>
    <w:p w:rsidR="0098480D" w:rsidRDefault="0098480D" w:rsidP="0098480D"/>
    <w:p w:rsidR="0098480D" w:rsidRDefault="0098480D" w:rsidP="0098480D">
      <w:r>
        <w:t xml:space="preserve">De næste trin er at tilføre og ændre koden, i den testede metode, indtil testen bliver grøn. Alle test, til de berørte komponenter, skal også køres igen, for at se, om man har fået ødelagt noget. </w:t>
      </w:r>
    </w:p>
    <w:p w:rsidR="0098480D" w:rsidRDefault="0098480D" w:rsidP="0098480D"/>
    <w:p w:rsidR="0098480D" w:rsidRDefault="0098480D" w:rsidP="0098480D">
      <w:r>
        <w:t>Sidste step er at checke sourcen incl test ind i ens versionsstyringssystem, hvortil der knyttet et Continuous Integration (CI) set-up [19], hvilket betyder, at der bliver kørt et komplet build og alle test bliver kørt. Testene skal så gerne være grønne alle sammen.</w:t>
      </w:r>
    </w:p>
    <w:p w:rsidR="0098480D" w:rsidRDefault="0098480D" w:rsidP="0098480D"/>
    <w:p w:rsidR="0098480D" w:rsidRDefault="0098480D" w:rsidP="0098480D">
      <w:r>
        <w:t>Til et miniature skole/hobby-projekt, virker CI som overkill, men tanken om at indlede med en test ,og herefter ændre koden og teste indtil tingen virker, kan man sagtens gennemføre på udviklingsmaskinen, og så en gang imellem køre samtlige test.</w:t>
      </w:r>
    </w:p>
    <w:p w:rsidR="0098480D" w:rsidRDefault="0098480D" w:rsidP="0098480D"/>
    <w:p w:rsidR="0098480D" w:rsidRDefault="0098480D" w:rsidP="0098480D">
      <w:r>
        <w:t xml:space="preserve">Efter lidt tilføjelse af kode og variable, blev testen grøn og glad. Resultatet er ganske vist ikke kønt at se på, der mangler noget kodning, og fejlhåndteringen skal ændres. Det skal også overvejes, hvor </w:t>
      </w:r>
      <w:r>
        <w:rPr>
          <w:rFonts w:ascii="Consolas" w:hAnsi="Consolas" w:cs="Consolas"/>
          <w:color w:val="000000"/>
          <w:sz w:val="19"/>
          <w:szCs w:val="19"/>
          <w:lang w:eastAsia="da-DK"/>
        </w:rPr>
        <w:t>connection.Close();</w:t>
      </w:r>
      <w:r w:rsidRPr="00F93B8A">
        <w:t xml:space="preserve"> skal indsættes</w:t>
      </w:r>
      <w:r>
        <w:t>; men hovedformålet, at få en grøn test, blev nået.</w:t>
      </w:r>
    </w:p>
    <w:p w:rsidR="0098480D" w:rsidRDefault="0098480D" w:rsidP="0098480D"/>
    <w:p w:rsidR="0098480D" w:rsidRDefault="0098480D" w:rsidP="0098480D">
      <w:r>
        <w:t xml:space="preserve">I koden refereres klassens properties prefixed med </w:t>
      </w:r>
      <w:r w:rsidRPr="00F93B8A">
        <w:rPr>
          <w:rFonts w:ascii="Consolas" w:hAnsi="Consolas" w:cs="Consolas"/>
          <w:color w:val="000000"/>
          <w:sz w:val="19"/>
          <w:szCs w:val="19"/>
          <w:lang w:eastAsia="da-DK"/>
        </w:rPr>
        <w:t>this.</w:t>
      </w:r>
      <w:r>
        <w:t xml:space="preserve"> for ikke at ramme metodens variable i stedet. Ser man godt efter, konstateres to forskellige farver på </w:t>
      </w:r>
      <w:r w:rsidRPr="00F93B8A">
        <w:rPr>
          <w:rFonts w:ascii="Consolas" w:hAnsi="Consolas" w:cs="Consolas"/>
          <w:color w:val="000000"/>
          <w:sz w:val="19"/>
          <w:szCs w:val="19"/>
          <w:lang w:eastAsia="da-DK"/>
        </w:rPr>
        <w:t>this.</w:t>
      </w:r>
      <w:r>
        <w:t xml:space="preserve"> Det er fordi det kun er ved </w:t>
      </w:r>
      <w:r w:rsidRPr="007F17C2">
        <w:rPr>
          <w:rFonts w:ascii="Consolas" w:hAnsi="Consolas" w:cs="Consolas"/>
          <w:color w:val="000000"/>
          <w:sz w:val="19"/>
          <w:szCs w:val="19"/>
          <w:lang w:eastAsia="da-DK"/>
        </w:rPr>
        <w:t>this.brugerId</w:t>
      </w:r>
      <w:r>
        <w:t>, hvor det er nødvendigt, men hellere skrive det nogle flere gange fremfor at buge tid på fejlfinding.</w:t>
      </w:r>
    </w:p>
    <w:p w:rsidR="0098480D" w:rsidRDefault="0098480D" w:rsidP="0098480D">
      <w:r>
        <w:rPr>
          <w:noProof/>
          <w:lang w:eastAsia="da-DK"/>
        </w:rPr>
        <w:lastRenderedPageBreak/>
        <w:drawing>
          <wp:inline distT="0" distB="0" distL="0" distR="0" wp14:anchorId="4793CC64" wp14:editId="0C1503EE">
            <wp:extent cx="6115050" cy="546735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5467350"/>
                    </a:xfrm>
                    <a:prstGeom prst="rect">
                      <a:avLst/>
                    </a:prstGeom>
                    <a:noFill/>
                    <a:ln>
                      <a:noFill/>
                    </a:ln>
                  </pic:spPr>
                </pic:pic>
              </a:graphicData>
            </a:graphic>
          </wp:inline>
        </w:drawing>
      </w:r>
    </w:p>
    <w:p w:rsidR="0098480D" w:rsidRDefault="0098480D" w:rsidP="0098480D"/>
    <w:p w:rsidR="0098480D" w:rsidRDefault="0098480D" w:rsidP="0098480D">
      <w:r>
        <w:rPr>
          <w:noProof/>
          <w:lang w:eastAsia="da-DK"/>
        </w:rPr>
        <w:drawing>
          <wp:inline distT="0" distB="0" distL="0" distR="0" wp14:anchorId="1D446EA5" wp14:editId="655577B9">
            <wp:extent cx="6115050" cy="2162175"/>
            <wp:effectExtent l="0" t="0" r="0" b="9525"/>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2162175"/>
                    </a:xfrm>
                    <a:prstGeom prst="rect">
                      <a:avLst/>
                    </a:prstGeom>
                    <a:noFill/>
                    <a:ln>
                      <a:noFill/>
                    </a:ln>
                  </pic:spPr>
                </pic:pic>
              </a:graphicData>
            </a:graphic>
          </wp:inline>
        </w:drawing>
      </w:r>
    </w:p>
    <w:p w:rsidR="0098480D" w:rsidRDefault="0098480D" w:rsidP="0098480D"/>
    <w:p w:rsidR="0098480D" w:rsidRDefault="0098480D" w:rsidP="0098480D"/>
    <w:p w:rsidR="00515ED5" w:rsidRDefault="00515ED5" w:rsidP="0098480D">
      <w:r>
        <w:t xml:space="preserve">Det har vist sig at være en særdeles dårlig ide at anvende tekst som nøgle i database. Ikke fordi der var problemer i forhold til MySQL, men navnene på billederne kan indeholde både punktum, bindestreg og </w:t>
      </w:r>
      <w:r>
        <w:lastRenderedPageBreak/>
        <w:t>skråstreg. Det fungerer blot ikke med Asp.Net MVC, da link til detaljer og redigering indeholder teksten præcis som den ser ud i databasen, og det giver problemer i forhold til routing.</w:t>
      </w:r>
    </w:p>
    <w:p w:rsidR="00515ED5" w:rsidRDefault="00515ED5" w:rsidP="0098480D"/>
    <w:p w:rsidR="00515ED5" w:rsidRDefault="00515ED5" w:rsidP="0098480D">
      <w:r>
        <w:t xml:space="preserve">Nogle forsøg på at ændre RouteConfig, til at acceptere ”besynderlige” tekster som nøgle, hjalp ikke i tilstrækkeligt omfang. Tilbage var så kun at ændre i tabellen og de tilhørende web-sider, Controller og Model. </w:t>
      </w:r>
      <w:r w:rsidR="001E22AF">
        <w:t>Helt konkret blev der oprettet en ny tabel med en automatisk nummerering, der så anvendes som nøgle:</w:t>
      </w:r>
    </w:p>
    <w:p w:rsidR="00515ED5" w:rsidRDefault="00515ED5" w:rsidP="0098480D"/>
    <w:p w:rsidR="00515ED5" w:rsidRDefault="00515ED5" w:rsidP="00515ED5">
      <w:pPr>
        <w:pStyle w:val="SQLcode"/>
      </w:pPr>
      <w:r w:rsidRPr="000F3076">
        <w:t>create table Billeder</w:t>
      </w:r>
      <w:r>
        <w:t>2</w:t>
      </w:r>
      <w:r w:rsidRPr="000F3076">
        <w:t>(</w:t>
      </w:r>
      <w:r>
        <w:t>billed</w:t>
      </w:r>
      <w:r w:rsidRPr="000F3076">
        <w:t>Id BIGINT UNSIGNED NOT NULL AUTO_INCREMENT UNIQUE,</w:t>
      </w:r>
    </w:p>
    <w:p w:rsidR="00515ED5" w:rsidRPr="000F3076" w:rsidRDefault="00515ED5" w:rsidP="00515ED5">
      <w:pPr>
        <w:pStyle w:val="SQLcode"/>
      </w:pPr>
      <w:r w:rsidRPr="000F3076">
        <w:t>billedAdresse varchar(255) not null, arrangementId BIGINT not null, brugerId varchar(255) not null, createTs timestamp(6) not null, kommentar varchar(255) not null, primary key(billed</w:t>
      </w:r>
      <w:r>
        <w:t>Id</w:t>
      </w:r>
      <w:r w:rsidRPr="000F3076">
        <w:t>));</w:t>
      </w:r>
    </w:p>
    <w:p w:rsidR="00515ED5" w:rsidRDefault="00515ED5" w:rsidP="0098480D"/>
    <w:p w:rsidR="009B0F9D" w:rsidRDefault="009B0F9D" w:rsidP="0098480D"/>
    <w:p w:rsidR="009B0F9D" w:rsidRDefault="009B0F9D" w:rsidP="0098480D">
      <w:pPr>
        <w:pBdr>
          <w:top w:val="single" w:sz="6" w:space="1" w:color="auto"/>
          <w:bottom w:val="single" w:sz="6" w:space="1" w:color="auto"/>
        </w:pBdr>
      </w:pPr>
    </w:p>
    <w:p w:rsidR="009B0F9D" w:rsidRDefault="009B0F9D" w:rsidP="0098480D">
      <w:pPr>
        <w:pBdr>
          <w:top w:val="single" w:sz="6" w:space="1" w:color="auto"/>
          <w:bottom w:val="single" w:sz="6" w:space="1" w:color="auto"/>
        </w:pBdr>
      </w:pPr>
      <w:r>
        <w:t xml:space="preserve">Tilmeldinger </w:t>
      </w:r>
      <w:r>
        <w:sym w:font="Wingdings" w:char="F0E0"/>
      </w:r>
      <w:r>
        <w:t xml:space="preserve"> </w:t>
      </w:r>
      <w:r>
        <w:t>Tilmeldinger</w:t>
      </w:r>
      <w:r>
        <w:t>sController</w:t>
      </w:r>
    </w:p>
    <w:p w:rsidR="009B0F9D" w:rsidRDefault="009B0F9D" w:rsidP="0098480D">
      <w:pPr>
        <w:pBdr>
          <w:top w:val="single" w:sz="6" w:space="1" w:color="auto"/>
          <w:bottom w:val="single" w:sz="6" w:space="1" w:color="auto"/>
        </w:pBdr>
      </w:pPr>
      <w:r>
        <w:t xml:space="preserve">id i routeConfig </w:t>
      </w:r>
      <w:r>
        <w:sym w:font="Wingdings" w:char="F0E0"/>
      </w:r>
      <w:r>
        <w:t xml:space="preserve"> id i controller</w:t>
      </w:r>
    </w:p>
    <w:p w:rsidR="009B0F9D" w:rsidRDefault="009B0F9D" w:rsidP="0098480D">
      <w:pPr>
        <w:pBdr>
          <w:top w:val="single" w:sz="6" w:space="1" w:color="auto"/>
          <w:bottom w:val="single" w:sz="6" w:space="1" w:color="auto"/>
        </w:pBdr>
      </w:pPr>
      <w:r>
        <w:t>View oprettes sammen med Controller</w:t>
      </w:r>
      <w:bookmarkStart w:id="14" w:name="_GoBack"/>
      <w:bookmarkEnd w:id="14"/>
    </w:p>
    <w:p w:rsidR="009B0F9D" w:rsidRDefault="009B0F9D" w:rsidP="0098480D">
      <w:pPr>
        <w:pBdr>
          <w:top w:val="single" w:sz="6" w:space="1" w:color="auto"/>
          <w:bottom w:val="single" w:sz="6" w:space="1" w:color="auto"/>
        </w:pBdr>
      </w:pPr>
    </w:p>
    <w:p w:rsidR="009B0F9D" w:rsidRDefault="009B0F9D" w:rsidP="0098480D"/>
    <w:p w:rsidR="009B0F9D" w:rsidRPr="0098480D" w:rsidRDefault="009B0F9D" w:rsidP="0098480D"/>
    <w:p w:rsidR="00243752" w:rsidRDefault="00243752" w:rsidP="008D1FD7">
      <w:pPr>
        <w:pStyle w:val="Overskrift3"/>
      </w:pPr>
      <w:bookmarkStart w:id="15" w:name="_Toc480993671"/>
      <w:r>
        <w:t>Test/Validering</w:t>
      </w:r>
      <w:bookmarkEnd w:id="15"/>
    </w:p>
    <w:p w:rsidR="001A058C" w:rsidRDefault="00000996" w:rsidP="001A058C">
      <w:r>
        <w:t>Et af målene med opgaven er, at gennemføre udviklingen som TDD – Test Driven Development. I bogen Clean Code [5] pp 122 beskrives tre regler for TDD:</w:t>
      </w:r>
    </w:p>
    <w:p w:rsidR="00000996" w:rsidRDefault="00000996" w:rsidP="00000996">
      <w:pPr>
        <w:pStyle w:val="Listeafsnit"/>
        <w:numPr>
          <w:ilvl w:val="0"/>
          <w:numId w:val="1"/>
        </w:numPr>
      </w:pPr>
      <w:r>
        <w:t>Der må ikke skrives produktionskode, før der er skrevet en fejlende test</w:t>
      </w:r>
    </w:p>
    <w:p w:rsidR="00000996" w:rsidRDefault="00000996" w:rsidP="00000996">
      <w:pPr>
        <w:pStyle w:val="Listeafsnit"/>
        <w:numPr>
          <w:ilvl w:val="0"/>
          <w:numId w:val="1"/>
        </w:numPr>
      </w:pPr>
      <w:r>
        <w:t>Der må ikke skrives mere i testen, end nødvendigt for, at den kan fejle</w:t>
      </w:r>
    </w:p>
    <w:p w:rsidR="00000996" w:rsidRDefault="00000996" w:rsidP="00000996">
      <w:pPr>
        <w:pStyle w:val="Listeafsnit"/>
        <w:numPr>
          <w:ilvl w:val="0"/>
          <w:numId w:val="1"/>
        </w:numPr>
      </w:pPr>
      <w:r>
        <w:t xml:space="preserve">Der må ikke skrives mere produktionskode, end nødvendigt for </w:t>
      </w:r>
      <w:r w:rsidR="00816D0A">
        <w:t>succes ved testen</w:t>
      </w:r>
    </w:p>
    <w:p w:rsidR="00000996" w:rsidRDefault="00000996" w:rsidP="00000996">
      <w:r>
        <w:t xml:space="preserve">Herefter argumenteres for, at </w:t>
      </w:r>
      <w:r w:rsidR="00816D0A">
        <w:t xml:space="preserve">man kan få dynger af tests, der skal vedligeholdes og hvor mange af dem med tiden bliver overflødige. </w:t>
      </w:r>
    </w:p>
    <w:p w:rsidR="00816D0A" w:rsidRDefault="00816D0A" w:rsidP="00000996"/>
    <w:p w:rsidR="00BE38F1" w:rsidRDefault="00816D0A" w:rsidP="00000996">
      <w:r>
        <w:t>Noget af det første, der blev skrevet til Voresjazzklub</w:t>
      </w:r>
      <w:r w:rsidR="0005542F">
        <w:t xml:space="preserve"> efter TDD-princi</w:t>
      </w:r>
      <w:r w:rsidR="00EA56A3">
        <w:t>pperne</w:t>
      </w:r>
      <w:r>
        <w:t>, var en test af, om der var hul igennem til den database, d</w:t>
      </w:r>
      <w:r w:rsidR="0005542F">
        <w:t>er holder information om bruger</w:t>
      </w:r>
      <w:r>
        <w:t>ne</w:t>
      </w:r>
      <w:r w:rsidR="00EA56A3">
        <w:t xml:space="preserve"> (MySQLIdentity)</w:t>
      </w:r>
      <w:r w:rsidR="00BE38F1">
        <w:t>. Hvis det nu var sådan, at tabellerne skulle flyttes til en anden database, skal testen justeres til den nye database før den eksisterer. Herefter vil testen fejl e og gå godt, når databasen er oprettet.</w:t>
      </w:r>
    </w:p>
    <w:p w:rsidR="00BE38F1" w:rsidRDefault="00BE38F1" w:rsidP="00000996"/>
    <w:p w:rsidR="00BE38F1" w:rsidRDefault="00BE38F1" w:rsidP="00000996">
      <w:r>
        <w:t xml:space="preserve">Når projektet er kommet så langt, at det kunne være relevant at ændre på MySQLIdentity-databasen, vil der være adskille andre test, der tilgår databasen i forbindelse med oprettelse af brugere.  De test vil så overlappe </w:t>
      </w:r>
      <w:r w:rsidRPr="00BE38F1">
        <w:t xml:space="preserve">hulIgennemTilIdentityDB, hvorfor den </w:t>
      </w:r>
      <w:r>
        <w:t xml:space="preserve">så </w:t>
      </w:r>
      <w:r w:rsidRPr="00BE38F1">
        <w:t>er overflødig</w:t>
      </w:r>
      <w:r>
        <w:t xml:space="preserve">. </w:t>
      </w:r>
    </w:p>
    <w:p w:rsidR="00BE38F1" w:rsidRDefault="00BE38F1" w:rsidP="00000996"/>
    <w:p w:rsidR="00BE38F1" w:rsidRDefault="00BE38F1" w:rsidP="00000996">
      <w:r>
        <w:t>Der vil ikke være nogen grund til at have overflødige test i projektet, derfor skal de fjernes, når man er sikker på at testen bliver dække af en eller flere andre test.</w:t>
      </w:r>
    </w:p>
    <w:p w:rsidR="00BE38F1" w:rsidRDefault="00BE38F1" w:rsidP="00000996"/>
    <w:p w:rsidR="00BE38F1" w:rsidRDefault="00BE38F1" w:rsidP="00000996">
      <w:r>
        <w:t>Med en passende code-coverage vil TDD</w:t>
      </w:r>
      <w:r w:rsidR="006B5226">
        <w:t xml:space="preserve"> gøre, at man kan være rimeligt sikker på at være på rette vej med de ting, der bliver udviklet og ændret.</w:t>
      </w:r>
    </w:p>
    <w:p w:rsidR="006B5226" w:rsidRDefault="006B5226" w:rsidP="00000996"/>
    <w:p w:rsidR="006B5226" w:rsidRDefault="006B5226" w:rsidP="00000996">
      <w:r>
        <w:t xml:space="preserve">Hver gang der er skrevet en mængde kode, der synes at være i orden, køres samtlige test igen. I et lidt større setup, hvor flere personer skal arbejde på samme projekt, vil det være på sin plads at anvende en maskine kun til byg, som bygger i Release/Produktion-modus og kører alle test. </w:t>
      </w:r>
    </w:p>
    <w:p w:rsidR="009051F2" w:rsidRDefault="0005542F" w:rsidP="009051F2">
      <w:pPr>
        <w:pStyle w:val="Overskrift2"/>
      </w:pPr>
      <w:bookmarkStart w:id="16" w:name="_Toc480993672"/>
      <w:r>
        <w:t>Det videre forløb</w:t>
      </w:r>
      <w:bookmarkEnd w:id="16"/>
    </w:p>
    <w:p w:rsidR="00DD5556" w:rsidRDefault="00DD5556" w:rsidP="00DD5556">
      <w:r>
        <w:t>Web-adressen til arrangement kunne delvist valideres ved automatisk at kontakte adressen, der indtastes</w:t>
      </w:r>
    </w:p>
    <w:p w:rsidR="00400C6C" w:rsidRDefault="00400C6C" w:rsidP="00DD5556">
      <w:r>
        <w:t>Ændring af sikkerhed</w:t>
      </w:r>
    </w:p>
    <w:p w:rsidR="00AB6B53" w:rsidRDefault="00400C6C" w:rsidP="00AB6B53">
      <w:r>
        <w:t>D</w:t>
      </w:r>
      <w:r w:rsidR="00AB6B53">
        <w:t>eployment gik tilsyneladende godt, men applikationen kunne ikke køre på voresjazzklub.dk, kun lokalt på udviklingsmaskinen</w:t>
      </w:r>
    </w:p>
    <w:p w:rsidR="00AB6B53" w:rsidRDefault="00AB6B53" w:rsidP="00AB6B53"/>
    <w:p w:rsidR="00AB6B53" w:rsidRDefault="00AB6B53" w:rsidP="00DD5556">
      <w:r>
        <w:rPr>
          <w:noProof/>
          <w:lang w:eastAsia="da-DK"/>
        </w:rPr>
        <w:lastRenderedPageBreak/>
        <w:drawing>
          <wp:inline distT="0" distB="0" distL="0" distR="0" wp14:anchorId="5CDD1467" wp14:editId="28649F2B">
            <wp:extent cx="5619750" cy="1600200"/>
            <wp:effectExtent l="1905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5619750" cy="1600200"/>
                    </a:xfrm>
                    <a:prstGeom prst="rect">
                      <a:avLst/>
                    </a:prstGeom>
                    <a:noFill/>
                    <a:ln w="9525">
                      <a:noFill/>
                      <a:miter lim="800000"/>
                      <a:headEnd/>
                      <a:tailEnd/>
                    </a:ln>
                  </pic:spPr>
                </pic:pic>
              </a:graphicData>
            </a:graphic>
          </wp:inline>
        </w:drawing>
      </w:r>
    </w:p>
    <w:p w:rsidR="00AB6B53" w:rsidRDefault="00AB6B53" w:rsidP="00DD5556"/>
    <w:p w:rsidR="00AB6B53" w:rsidRPr="00DD5556" w:rsidRDefault="00AB6B53" w:rsidP="00DD5556">
      <w:r>
        <w:t>Selenium</w:t>
      </w:r>
    </w:p>
    <w:p w:rsidR="00243752" w:rsidRDefault="00243752" w:rsidP="00167C4D">
      <w:pPr>
        <w:pStyle w:val="Overskrift2"/>
      </w:pPr>
      <w:bookmarkStart w:id="17" w:name="_Toc480993673"/>
      <w:r>
        <w:t>Konklusion</w:t>
      </w:r>
      <w:bookmarkEnd w:id="17"/>
    </w:p>
    <w:p w:rsidR="00857390" w:rsidRDefault="00857390" w:rsidP="00B366FF">
      <w:r>
        <w:t>Der er fremstillet en web-applikation, der kan håndtere for emnet relevante data. Data persisteres i en database og der er frembragt kode til oprettelse, ændring og sletning af data på individniveau. Der er kode til læsning af enkeltelementer og, hvor det har været gavnligt, som lister.</w:t>
      </w:r>
    </w:p>
    <w:p w:rsidR="00857390" w:rsidRDefault="00857390" w:rsidP="00B366FF"/>
    <w:p w:rsidR="00857390" w:rsidRDefault="00857390" w:rsidP="00B366FF">
      <w:r>
        <w:t xml:space="preserve">Applikationen er afprøvet delvist maskinelt og manuelt. Funktionaliteten, der skal anvendes, er til stede og virker. Hovedformålene </w:t>
      </w:r>
      <w:r w:rsidR="003B008A">
        <w:t>(fra afsnittene Problemformulering</w:t>
      </w:r>
      <w:r w:rsidR="00C0538A">
        <w:t>, Afgrænsning</w:t>
      </w:r>
      <w:r w:rsidR="003B008A">
        <w:t xml:space="preserve"> og Teknologivalg) </w:t>
      </w:r>
      <w:r>
        <w:t xml:space="preserve">med opgave, at lære MVC-frameworket </w:t>
      </w:r>
      <w:r w:rsidR="00057C42">
        <w:t>at kende</w:t>
      </w:r>
      <w:r w:rsidR="00057C42">
        <w:t xml:space="preserve">, </w:t>
      </w:r>
      <w:r w:rsidR="00F76076">
        <w:t xml:space="preserve">at </w:t>
      </w:r>
      <w:r w:rsidR="00057C42">
        <w:t>anvende nyere teknologier som HTML5 og CSS3</w:t>
      </w:r>
      <w:r>
        <w:t xml:space="preserve"> og at fremstille en </w:t>
      </w:r>
      <w:r w:rsidR="002966E3">
        <w:t>dynamiske web-applikation på walking skelleton-niveau, er nået.</w:t>
      </w:r>
    </w:p>
    <w:p w:rsidR="002966E3" w:rsidRDefault="002966E3" w:rsidP="00B366FF"/>
    <w:p w:rsidR="002966E3" w:rsidRDefault="00057C42" w:rsidP="00B366FF">
      <w:r>
        <w:t xml:space="preserve">Der er givetvis flere forhold i applikationen, der med fordel kan ændres. F.eks. er betjeningen ikke nødvendigvis særlig </w:t>
      </w:r>
      <w:r w:rsidR="00C0538A">
        <w:t>UX-venlig</w:t>
      </w:r>
      <w:r w:rsidR="00F76076">
        <w:t>. Det skønnes, a</w:t>
      </w:r>
      <w:r w:rsidR="00C0538A">
        <w:t>t der er plads til forbedringer, selvom der også er lækre ting imellem, som f.eks. listen af små billeder, hvor de enkelte billeder kan forstørres ved blot at holde musen hen over dm.</w:t>
      </w:r>
    </w:p>
    <w:p w:rsidR="002966E3" w:rsidRDefault="002966E3" w:rsidP="00B366FF"/>
    <w:p w:rsidR="00B366FF" w:rsidRDefault="00B366FF" w:rsidP="00B366FF">
      <w:r>
        <w:t>Datamodellen ville være anderledes, hvis Identity framework var kendt på forhånd. Alternativt skulle der have været brugt en del tid på at justere i frameworket for at akkommodere den valgt</w:t>
      </w:r>
      <w:r w:rsidR="00BE38F1">
        <w:t>e</w:t>
      </w:r>
      <w:r>
        <w:t xml:space="preserve"> datamodel.</w:t>
      </w:r>
    </w:p>
    <w:p w:rsidR="00A32D6F" w:rsidRDefault="00A32D6F" w:rsidP="00B366FF"/>
    <w:p w:rsidR="00A32D6F" w:rsidRDefault="00A32D6F" w:rsidP="00B366FF">
      <w:r>
        <w:t>Portalløsning med fælles login ..?</w:t>
      </w:r>
    </w:p>
    <w:p w:rsidR="0024554D" w:rsidRDefault="0024554D" w:rsidP="00B366FF"/>
    <w:p w:rsidR="0024554D" w:rsidRDefault="0024554D" w:rsidP="0024554D">
      <w:r>
        <w:t>asp.net MVC kan en milliard ting, så det er ikke et framework man sætter sig ind i på en weekend.</w:t>
      </w:r>
    </w:p>
    <w:p w:rsidR="0024554D" w:rsidRDefault="0024554D" w:rsidP="00B366FF"/>
    <w:p w:rsidR="00E90CC4" w:rsidRDefault="00E90CC4" w:rsidP="00B366FF">
      <w:r>
        <w:t xml:space="preserve">Bindinger på metodernes navne i Controller til </w:t>
      </w:r>
      <w:r w:rsidR="000C31E9">
        <w:t>RouteConfigs navngivning</w:t>
      </w:r>
    </w:p>
    <w:p w:rsidR="0024554D" w:rsidRPr="00B366FF" w:rsidRDefault="0024554D" w:rsidP="00B366FF"/>
    <w:p w:rsidR="00416CCC" w:rsidRDefault="00416CCC" w:rsidP="00167C4D">
      <w:pPr>
        <w:pStyle w:val="Overskrift2"/>
      </w:pPr>
      <w:bookmarkStart w:id="18" w:name="_Toc480993674"/>
      <w:r>
        <w:t>Litterarurliste</w:t>
      </w:r>
      <w:bookmarkEnd w:id="18"/>
    </w:p>
    <w:p w:rsidR="00F631CC" w:rsidRDefault="00F631CC" w:rsidP="00F631CC">
      <w:r>
        <w:t xml:space="preserve">[1] </w:t>
      </w:r>
      <w:hyperlink r:id="rId38" w:history="1">
        <w:r w:rsidRPr="00390B9D">
          <w:rPr>
            <w:rStyle w:val="Hyperlink"/>
          </w:rPr>
          <w:t>http://hvemkommer.dk/</w:t>
        </w:r>
      </w:hyperlink>
      <w:r>
        <w:t xml:space="preserve"> ejet af Billetto, sidst besøgt 1. marts 2017</w:t>
      </w:r>
    </w:p>
    <w:p w:rsidR="00112195" w:rsidRDefault="00112195" w:rsidP="00F631CC">
      <w:r>
        <w:t>[2]</w:t>
      </w:r>
      <w:r w:rsidRPr="00112195">
        <w:t xml:space="preserve"> </w:t>
      </w:r>
      <w:hyperlink r:id="rId39" w:history="1">
        <w:r w:rsidRPr="00390B9D">
          <w:rPr>
            <w:rStyle w:val="Hyperlink"/>
          </w:rPr>
          <w:t>https://da.wikipedia.org/wiki/HTML5 HTML5</w:t>
        </w:r>
      </w:hyperlink>
      <w:r>
        <w:t xml:space="preserve"> blev </w:t>
      </w:r>
      <w:r w:rsidRPr="00112195">
        <w:t>offentliggjort oktober 2014</w:t>
      </w:r>
      <w:r>
        <w:t>, siden besøgt 1. marts 2017, hvor sidste opdatering var: ”Denne side blev senest ændret den 21. oktober 2016 kl. 16:07”</w:t>
      </w:r>
    </w:p>
    <w:p w:rsidR="007837DC" w:rsidRDefault="007837DC" w:rsidP="00F631CC">
      <w:r>
        <w:t xml:space="preserve">[3] </w:t>
      </w:r>
      <w:hyperlink r:id="rId40" w:history="1">
        <w:r w:rsidRPr="00390B9D">
          <w:rPr>
            <w:rStyle w:val="Hyperlink"/>
          </w:rPr>
          <w:t>http://www.web10.dk/v6_information/pricelist</w:t>
        </w:r>
      </w:hyperlink>
      <w:r>
        <w:t xml:space="preserve">, det koster </w:t>
      </w:r>
      <w:r w:rsidRPr="007837DC">
        <w:t>8 kr</w:t>
      </w:r>
      <w:r>
        <w:t>.</w:t>
      </w:r>
      <w:r w:rsidRPr="007837DC">
        <w:t xml:space="preserve"> pr. md.</w:t>
      </w:r>
      <w:r>
        <w:t xml:space="preserve"> o</w:t>
      </w:r>
      <w:r w:rsidRPr="007837DC">
        <w:t>g det kan en fattig studerende ikke klare.</w:t>
      </w:r>
      <w:r>
        <w:t>WEB10.dk er hostingselskabet som lægger severe til sitet. Prisen er sidst set 1. marts 2017</w:t>
      </w:r>
    </w:p>
    <w:p w:rsidR="00B13FDA" w:rsidRDefault="00B13FDA" w:rsidP="00F631CC">
      <w:r>
        <w:t>[4</w:t>
      </w:r>
      <w:r w:rsidRPr="00B13FDA">
        <w:t xml:space="preserve">] </w:t>
      </w:r>
      <w:hyperlink r:id="rId41" w:history="1">
        <w:r w:rsidR="00AC34DE" w:rsidRPr="00390B9D">
          <w:rPr>
            <w:rStyle w:val="Hyperlink"/>
          </w:rPr>
          <w:t>https://msdn.microsoft.com/en-us/library/system.security.cryptography.sha512managed%28v=vs.110%29.aspx</w:t>
        </w:r>
      </w:hyperlink>
      <w:r w:rsidR="0012536D" w:rsidRPr="0012536D">
        <w:t>, set 16. marts 2017</w:t>
      </w:r>
    </w:p>
    <w:p w:rsidR="006701F9" w:rsidRPr="008A3DF7" w:rsidRDefault="00BC5F8F" w:rsidP="007F1C0C">
      <w:pPr>
        <w:rPr>
          <w:lang w:val="en-US"/>
        </w:rPr>
      </w:pPr>
      <w:r w:rsidRPr="008A3DF7">
        <w:rPr>
          <w:lang w:val="en-US"/>
        </w:rPr>
        <w:t xml:space="preserve">[5] </w:t>
      </w:r>
      <w:r w:rsidR="007F1C0C" w:rsidRPr="008A3DF7">
        <w:rPr>
          <w:lang w:val="en-US"/>
        </w:rPr>
        <w:t xml:space="preserve">Clean Code ISBN </w:t>
      </w:r>
      <w:r w:rsidR="006701F9" w:rsidRPr="008A3DF7">
        <w:rPr>
          <w:lang w:val="en-US"/>
        </w:rPr>
        <w:t>978-0-13-235088-4, Robert C. Martin, Prentice Hall 2013</w:t>
      </w:r>
    </w:p>
    <w:p w:rsidR="00AC34DE" w:rsidRPr="007F1C0C" w:rsidRDefault="006701F9" w:rsidP="007F1C0C">
      <w:r w:rsidRPr="008A3DF7">
        <w:rPr>
          <w:lang w:val="en-US"/>
        </w:rPr>
        <w:t xml:space="preserve"> </w:t>
      </w:r>
      <w:r w:rsidR="00AC34DE">
        <w:t xml:space="preserve">[6] </w:t>
      </w:r>
      <w:hyperlink r:id="rId42" w:history="1">
        <w:r w:rsidR="00AC34DE" w:rsidRPr="00390B9D">
          <w:rPr>
            <w:rStyle w:val="Hyperlink"/>
          </w:rPr>
          <w:t>http://www.web10.dk/v5_order/packs_basic</w:t>
        </w:r>
      </w:hyperlink>
      <w:r w:rsidR="00AC34DE">
        <w:t>, sidst besøgt 1. marts 2017</w:t>
      </w:r>
    </w:p>
    <w:p w:rsidR="007F1C0C" w:rsidRDefault="003D0AB8" w:rsidP="00F631CC">
      <w:r>
        <w:t xml:space="preserve">[7] </w:t>
      </w:r>
      <w:hyperlink r:id="rId43" w:history="1">
        <w:r w:rsidRPr="00390B9D">
          <w:rPr>
            <w:rStyle w:val="Hyperlink"/>
          </w:rPr>
          <w:t>https://github.com/ClausTetens/WEB01Projekt</w:t>
        </w:r>
      </w:hyperlink>
      <w:r>
        <w:t xml:space="preserve"> indeholder sourcen til web-sitet</w:t>
      </w:r>
    </w:p>
    <w:p w:rsidR="00786698" w:rsidRDefault="00786698" w:rsidP="00F631CC">
      <w:r>
        <w:t>[8]</w:t>
      </w:r>
      <w:r w:rsidRPr="00786698">
        <w:t xml:space="preserve"> </w:t>
      </w:r>
      <w:r>
        <w:t>https://msdn.microsoft.com/en-us/library/ms182776.aspx, set 16. marts 2017</w:t>
      </w:r>
    </w:p>
    <w:p w:rsidR="00151D32" w:rsidRDefault="00151D32" w:rsidP="00151D32">
      <w:r>
        <w:lastRenderedPageBreak/>
        <w:t>[9] https://dev.mysql.com/doc/refman/5.7/en/fractional-seconds.html, set 16. marts 2017</w:t>
      </w:r>
    </w:p>
    <w:p w:rsidR="00151D32" w:rsidRDefault="006701F9" w:rsidP="00151D32">
      <w:r>
        <w:t>[10] https://www.w3schools.com/sql/sql_datatypes.asp</w:t>
      </w:r>
      <w:r w:rsidR="0012667C">
        <w:t>, set 16. marts 2017</w:t>
      </w:r>
    </w:p>
    <w:p w:rsidR="0012667C" w:rsidRDefault="0012667C" w:rsidP="00F631CC">
      <w:r>
        <w:t xml:space="preserve">[11] </w:t>
      </w:r>
      <w:hyperlink r:id="rId44" w:history="1">
        <w:r w:rsidRPr="00B4352F">
          <w:rPr>
            <w:rStyle w:val="Hyperlink"/>
          </w:rPr>
          <w:t>https://www.ischool.utexas.edu/~wyllys/DMPAMaterials/normstep.html</w:t>
        </w:r>
      </w:hyperlink>
      <w:r>
        <w:t>, set 16. marts 2017</w:t>
      </w:r>
    </w:p>
    <w:p w:rsidR="0012667C" w:rsidRPr="008A3DF7" w:rsidRDefault="0012667C" w:rsidP="00F631CC">
      <w:pPr>
        <w:rPr>
          <w:lang w:val="en-US"/>
        </w:rPr>
      </w:pPr>
      <w:r w:rsidRPr="008A3DF7">
        <w:rPr>
          <w:lang w:val="en-US"/>
        </w:rPr>
        <w:t>[12] Fundamentals of Database Systems, ISBN 0-201-53090-2, Elmasri/Navathe, The Benjamin/Cummings Publishing Company Inc, 1989</w:t>
      </w:r>
    </w:p>
    <w:p w:rsidR="0051555E" w:rsidRDefault="0051555E" w:rsidP="0051555E">
      <w:r>
        <w:t xml:space="preserve">[13] </w:t>
      </w:r>
      <w:r w:rsidRPr="00A0076E">
        <w:t>https://dev.mysql.com/doc/refman/5.7/en/numeric-type-overview.html</w:t>
      </w:r>
      <w:r w:rsidR="00EC7211">
        <w:t>, set 16. marts 2017</w:t>
      </w:r>
    </w:p>
    <w:p w:rsidR="008A3DF7" w:rsidRPr="0025756D" w:rsidRDefault="008A3DF7" w:rsidP="008A3DF7">
      <w:pPr>
        <w:rPr>
          <w:lang w:eastAsia="da-DK"/>
        </w:rPr>
      </w:pPr>
      <w:r>
        <w:rPr>
          <w:lang w:eastAsia="da-DK"/>
        </w:rPr>
        <w:t xml:space="preserve">[14] </w:t>
      </w:r>
      <w:hyperlink r:id="rId45" w:history="1">
        <w:r w:rsidRPr="00E255E7">
          <w:rPr>
            <w:rStyle w:val="Hyperlink"/>
            <w:lang w:eastAsia="da-DK"/>
          </w:rPr>
          <w:t>http://stackoverflow.com/questions/8437957/difference-between-3nf-and-bcnf-in-simple-terms-must-be-able-to-explain-to-an-8</w:t>
        </w:r>
      </w:hyperlink>
      <w:r>
        <w:rPr>
          <w:lang w:eastAsia="da-DK"/>
        </w:rPr>
        <w:t>, set 16. marts 2017</w:t>
      </w:r>
    </w:p>
    <w:p w:rsidR="0051555E" w:rsidRDefault="0012536D" w:rsidP="00F631CC">
      <w:r>
        <w:t xml:space="preserve">[15] </w:t>
      </w:r>
      <w:hyperlink r:id="rId46" w:history="1">
        <w:r w:rsidRPr="00ED3F80">
          <w:rPr>
            <w:rStyle w:val="Hyperlink"/>
          </w:rPr>
          <w:t>https://www.apachefriends.org/index.html</w:t>
        </w:r>
      </w:hyperlink>
      <w:r w:rsidRPr="0012536D">
        <w:t>, besøgt 15. april 2017</w:t>
      </w:r>
    </w:p>
    <w:p w:rsidR="0012536D" w:rsidRDefault="0012536D" w:rsidP="0012536D">
      <w:r>
        <w:t xml:space="preserve">[16] </w:t>
      </w:r>
      <w:hyperlink r:id="rId47" w:history="1">
        <w:r w:rsidRPr="000975C9">
          <w:rPr>
            <w:rStyle w:val="Hyperlink"/>
          </w:rPr>
          <w:t>https://docs.microsoft.com/en-us/aspnet/identity/overview/extensibility/implementing-a-custom-mysql-aspnet-identity-storage-provider</w:t>
        </w:r>
      </w:hyperlink>
      <w:r>
        <w:t>, set 15. april 2017</w:t>
      </w:r>
    </w:p>
    <w:p w:rsidR="00816D0A" w:rsidRPr="001661ED" w:rsidRDefault="00816D0A" w:rsidP="0012536D">
      <w:r>
        <w:t xml:space="preserve">[17] </w:t>
      </w:r>
      <w:r w:rsidRPr="00816D0A">
        <w:t>https://aspnet.codeplex.com/SourceControl/latest#Samples/Identity/AspNet.Identity.MySQL/</w:t>
      </w:r>
      <w:r>
        <w:t>, set 15. april 2017</w:t>
      </w:r>
    </w:p>
    <w:p w:rsidR="0012536D" w:rsidRDefault="00FA7D99" w:rsidP="00F631CC">
      <w:r>
        <w:t xml:space="preserve">[18] </w:t>
      </w:r>
      <w:hyperlink r:id="rId48" w:history="1">
        <w:r w:rsidRPr="00E32575">
          <w:rPr>
            <w:rStyle w:val="Hyperlink"/>
          </w:rPr>
          <w:t>https://www.ics.com/files/docs/qicstable/2.4/mvc.jpg</w:t>
        </w:r>
      </w:hyperlink>
      <w:r w:rsidRPr="00FA7D99">
        <w:t xml:space="preserve">, set 1. </w:t>
      </w:r>
      <w:r>
        <w:t>april</w:t>
      </w:r>
      <w:r w:rsidRPr="00FA7D99">
        <w:t xml:space="preserve"> 2017</w:t>
      </w:r>
    </w:p>
    <w:p w:rsidR="0098480D" w:rsidRDefault="0098480D" w:rsidP="0098480D">
      <w:r>
        <w:t xml:space="preserve">[19] </w:t>
      </w:r>
      <w:hyperlink r:id="rId49" w:history="1">
        <w:r w:rsidRPr="00073AD4">
          <w:rPr>
            <w:rStyle w:val="Hyperlink"/>
          </w:rPr>
          <w:t>https://martinfowler.com/articles/continuousIntegration.html</w:t>
        </w:r>
      </w:hyperlink>
      <w:r>
        <w:t>, set 16. april 2017</w:t>
      </w:r>
    </w:p>
    <w:p w:rsidR="008F14CC" w:rsidRDefault="008F14CC" w:rsidP="0098480D"/>
    <w:p w:rsidR="008F14CC" w:rsidRDefault="008F14CC" w:rsidP="0098480D">
      <w:r>
        <w:t xml:space="preserve">[20] </w:t>
      </w:r>
      <w:hyperlink r:id="rId50" w:history="1">
        <w:r w:rsidRPr="00073AD4">
          <w:rPr>
            <w:rStyle w:val="Hyperlink"/>
          </w:rPr>
          <w:t>https://msdn.microsoft.com/en-us/library/ms182538%28v=vs.90%29.aspx</w:t>
        </w:r>
      </w:hyperlink>
    </w:p>
    <w:p w:rsidR="008F14CC" w:rsidRDefault="008F14CC" w:rsidP="0098480D">
      <w:r>
        <w:t xml:space="preserve">[21] </w:t>
      </w:r>
      <w:hyperlink r:id="rId51" w:history="1">
        <w:r w:rsidRPr="00073AD4">
          <w:rPr>
            <w:rStyle w:val="Hyperlink"/>
          </w:rPr>
          <w:t>https://blogs.msdn.microsoft.com/visualstudioalm/2016/01/27/getting-started-with-selenium-testing-in-a-continuous-integration-pipeline-with-visual-studio/</w:t>
        </w:r>
      </w:hyperlink>
    </w:p>
    <w:p w:rsidR="0098480D" w:rsidRDefault="0098480D" w:rsidP="00F631CC"/>
    <w:p w:rsidR="00AF7C4D" w:rsidRDefault="00AF7C4D" w:rsidP="00F631CC"/>
    <w:p w:rsidR="00AF7C4D" w:rsidRDefault="00AF7C4D" w:rsidP="00F631CC">
      <w:r>
        <w:t>Følgende henvisninger er til sider, der har bidraget med afklaringer</w:t>
      </w:r>
      <w:r w:rsidR="00F269B2">
        <w:t xml:space="preserve"> og produkter</w:t>
      </w:r>
      <w:r>
        <w:t xml:space="preserve">, men som ikke direkte indgår i rapporten. </w:t>
      </w:r>
    </w:p>
    <w:p w:rsidR="00C11332" w:rsidRDefault="00C11332" w:rsidP="00F631CC">
      <w:r>
        <w:t>[</w:t>
      </w:r>
      <w:r w:rsidR="002E221E">
        <w:t>100</w:t>
      </w:r>
      <w:r>
        <w:t xml:space="preserve">] </w:t>
      </w:r>
      <w:hyperlink r:id="rId52" w:history="1">
        <w:r w:rsidRPr="00073AD4">
          <w:rPr>
            <w:rStyle w:val="Hyperlink"/>
          </w:rPr>
          <w:t>https://dev.mysql.com/doc/connector-net/en/connector-net-installation-binary-windows-installer.html</w:t>
        </w:r>
      </w:hyperlink>
      <w:r>
        <w:t>, set 16. april 2017</w:t>
      </w:r>
    </w:p>
    <w:p w:rsidR="00C11332" w:rsidRDefault="002E221E" w:rsidP="00F631CC">
      <w:r>
        <w:t xml:space="preserve">[101] </w:t>
      </w:r>
      <w:r w:rsidRPr="002E221E">
        <w:t>http://machinesaredigging.com/2013/10/29/how-does-a-web-session-work/</w:t>
      </w:r>
      <w:r>
        <w:t xml:space="preserve"> , set 16. april 2017</w:t>
      </w:r>
    </w:p>
    <w:p w:rsidR="00192AAC" w:rsidRDefault="00192AAC" w:rsidP="00F631CC">
      <w:r>
        <w:t xml:space="preserve">[102] </w:t>
      </w:r>
      <w:hyperlink r:id="rId53" w:history="1">
        <w:r w:rsidRPr="00073AD4">
          <w:rPr>
            <w:rStyle w:val="Hyperlink"/>
          </w:rPr>
          <w:t>https://en.wikipedia.org/wiki/List_of_HTTP_status_codes</w:t>
        </w:r>
      </w:hyperlink>
      <w:r>
        <w:t>, set 16. april 2017</w:t>
      </w:r>
    </w:p>
    <w:p w:rsidR="0015205D" w:rsidRDefault="0015205D" w:rsidP="00F631CC">
      <w:r>
        <w:t xml:space="preserve">[103] </w:t>
      </w:r>
      <w:hyperlink r:id="rId54" w:history="1">
        <w:r w:rsidRPr="00073AD4">
          <w:rPr>
            <w:rStyle w:val="Hyperlink"/>
          </w:rPr>
          <w:t>http://www.prideparrot.com/blog/archive/2012/7/understanding_routing</w:t>
        </w:r>
      </w:hyperlink>
      <w:r>
        <w:t>, set 16. april 2017</w:t>
      </w:r>
    </w:p>
    <w:p w:rsidR="0015205D" w:rsidRDefault="00023DE9" w:rsidP="00F631CC">
      <w:r>
        <w:t xml:space="preserve">[104] </w:t>
      </w:r>
      <w:hyperlink r:id="rId55" w:history="1">
        <w:r w:rsidRPr="00073AD4">
          <w:rPr>
            <w:rStyle w:val="Hyperlink"/>
          </w:rPr>
          <w:t>https://www.asp.net/identity</w:t>
        </w:r>
      </w:hyperlink>
      <w:r>
        <w:t xml:space="preserve">, </w:t>
      </w:r>
      <w:r w:rsidR="00AF7C4D">
        <w:t>set 16. april 2017</w:t>
      </w:r>
    </w:p>
    <w:p w:rsidR="00AF7C4D" w:rsidRDefault="00AF7C4D" w:rsidP="00F631CC">
      <w:r>
        <w:t xml:space="preserve">[105] </w:t>
      </w:r>
      <w:hyperlink r:id="rId56" w:history="1">
        <w:r w:rsidRPr="00073AD4">
          <w:rPr>
            <w:rStyle w:val="Hyperlink"/>
          </w:rPr>
          <w:t>https://docs.microsoft.com/en-us/aspnet/mvc/overview/getting-started/introduction/</w:t>
        </w:r>
      </w:hyperlink>
      <w:r>
        <w:t>, set 16. april 2017</w:t>
      </w:r>
    </w:p>
    <w:p w:rsidR="00F269B2" w:rsidRDefault="00F269B2" w:rsidP="00F631CC">
      <w:r>
        <w:t xml:space="preserve">[106] </w:t>
      </w:r>
      <w:hyperlink r:id="rId57" w:history="1">
        <w:r w:rsidRPr="00073AD4">
          <w:rPr>
            <w:rStyle w:val="Hyperlink"/>
          </w:rPr>
          <w:t>https://www.apachefriends.org/index.html</w:t>
        </w:r>
      </w:hyperlink>
      <w:r>
        <w:t>, set 16. april 2017</w:t>
      </w:r>
    </w:p>
    <w:p w:rsidR="00F269B2" w:rsidRDefault="00F269B2" w:rsidP="00F631CC">
      <w:r>
        <w:t xml:space="preserve">[107] </w:t>
      </w:r>
      <w:hyperlink r:id="rId58" w:history="1">
        <w:r w:rsidRPr="00073AD4">
          <w:rPr>
            <w:rStyle w:val="Hyperlink"/>
          </w:rPr>
          <w:t>https://www.asp.net/downloads</w:t>
        </w:r>
      </w:hyperlink>
      <w:r>
        <w:t>, set 16. april 2017</w:t>
      </w:r>
    </w:p>
    <w:p w:rsidR="00A80CD7" w:rsidRDefault="00A80CD7" w:rsidP="00A80CD7">
      <w:r>
        <w:t xml:space="preserve">[108] </w:t>
      </w:r>
      <w:hyperlink r:id="rId59" w:history="1">
        <w:r w:rsidRPr="00E32575">
          <w:rPr>
            <w:rStyle w:val="Hyperlink"/>
          </w:rPr>
          <w:t>https://dev.mysql.com/downloads/connector/net/5.2.html</w:t>
        </w:r>
      </w:hyperlink>
      <w:r w:rsidRPr="00A80CD7">
        <w:t>, set 1. april 2017</w:t>
      </w:r>
    </w:p>
    <w:p w:rsidR="00A80CD7" w:rsidRDefault="00A80CD7" w:rsidP="00A80CD7">
      <w:r>
        <w:t xml:space="preserve">[109] </w:t>
      </w:r>
      <w:hyperlink r:id="rId60" w:history="1">
        <w:r w:rsidRPr="00E32575">
          <w:rPr>
            <w:rStyle w:val="Hyperlink"/>
          </w:rPr>
          <w:t>https://www.codeproject.com/Articles/822392/Connecting-to-MySQL-from-ASP-NET-MVC-using-Visual</w:t>
        </w:r>
      </w:hyperlink>
      <w:r w:rsidRPr="00A80CD7">
        <w:t>, set 1. april 2017</w:t>
      </w:r>
    </w:p>
    <w:p w:rsidR="00A80CD7" w:rsidRDefault="00A80CD7" w:rsidP="00A80CD7">
      <w:r>
        <w:t xml:space="preserve">[110] </w:t>
      </w:r>
      <w:hyperlink r:id="rId61" w:history="1">
        <w:r w:rsidRPr="00E32575">
          <w:rPr>
            <w:rStyle w:val="Hyperlink"/>
          </w:rPr>
          <w:t>https://www.mysql.com/why-mysql/windows/visualstudio/</w:t>
        </w:r>
      </w:hyperlink>
      <w:r w:rsidRPr="00A80CD7">
        <w:t>, set 1. april 2017</w:t>
      </w:r>
    </w:p>
    <w:p w:rsidR="00A80CD7" w:rsidRPr="00F631CC" w:rsidRDefault="00A80CD7" w:rsidP="00F631CC"/>
    <w:p w:rsidR="00243752" w:rsidRDefault="00243752" w:rsidP="00167C4D">
      <w:pPr>
        <w:pStyle w:val="Overskrift2"/>
      </w:pPr>
      <w:bookmarkStart w:id="19" w:name="_Toc480993675"/>
      <w:r>
        <w:t>Appendix</w:t>
      </w:r>
      <w:bookmarkEnd w:id="19"/>
    </w:p>
    <w:p w:rsidR="00982F0E" w:rsidRDefault="007F1C0C" w:rsidP="007F1C0C">
      <w:pPr>
        <w:pStyle w:val="Overskrift3"/>
      </w:pPr>
      <w:bookmarkStart w:id="20" w:name="_Toc480993676"/>
      <w:r>
        <w:t>Lidt om, hvordan programkoden bliver til</w:t>
      </w:r>
      <w:bookmarkEnd w:id="20"/>
    </w:p>
    <w:p w:rsidR="007F1C0C" w:rsidRDefault="007F1C0C" w:rsidP="007F1C0C">
      <w:r>
        <w:t>Til projektet er der ikke kopieret kode direkte, men der er ofte kun en måde, når der skal vælge fra best practice. Ofte kan man finde code sippets og anbefalinger på n</w:t>
      </w:r>
      <w:r w:rsidR="00556781">
        <w:t xml:space="preserve">ettet. I nærværende projekt er </w:t>
      </w:r>
      <w:r>
        <w:t>det typisk hjælpesider fra Microsoft, der er leverandør af bl.a. C# og .Net, og uafhængige sites som Stackoverflow.</w:t>
      </w:r>
    </w:p>
    <w:p w:rsidR="007F1C0C" w:rsidRDefault="007F1C0C" w:rsidP="007F1C0C">
      <w:r>
        <w:t xml:space="preserve">F.eks. er koden til SHA512-hashing delvis hentet </w:t>
      </w:r>
      <w:r w:rsidR="00B13FDA">
        <w:t>hos Microsoft</w:t>
      </w:r>
      <w:r>
        <w:t xml:space="preserve"> [</w:t>
      </w:r>
      <w:r w:rsidR="00B13FDA">
        <w:t>4</w:t>
      </w:r>
      <w:r>
        <w:t>] og ser sådan ud:</w:t>
      </w:r>
    </w:p>
    <w:p w:rsidR="007F1C0C" w:rsidRDefault="007F1C0C" w:rsidP="007F1C0C"/>
    <w:p w:rsidR="007F1C0C" w:rsidRPr="007F1C0C" w:rsidRDefault="007F1C0C" w:rsidP="00ED11EA">
      <w:pPr>
        <w:pStyle w:val="Code"/>
      </w:pPr>
      <w:r w:rsidRPr="008A3DF7">
        <w:rPr>
          <w:lang w:val="da-DK"/>
        </w:rPr>
        <w:tab/>
      </w:r>
      <w:r w:rsidRPr="007F1C0C">
        <w:t xml:space="preserve">byte[] data = new byte[DATA_SIZE]; </w:t>
      </w:r>
    </w:p>
    <w:p w:rsidR="007F1C0C" w:rsidRPr="007F1C0C" w:rsidRDefault="007F1C0C" w:rsidP="00ED11EA">
      <w:pPr>
        <w:pStyle w:val="Code"/>
      </w:pPr>
      <w:r w:rsidRPr="007F1C0C">
        <w:tab/>
        <w:t>byte[] result;</w:t>
      </w:r>
    </w:p>
    <w:p w:rsidR="007F1C0C" w:rsidRPr="007F1C0C" w:rsidRDefault="007F1C0C" w:rsidP="00ED11EA">
      <w:pPr>
        <w:pStyle w:val="Code"/>
      </w:pPr>
    </w:p>
    <w:p w:rsidR="007F1C0C" w:rsidRPr="007F1C0C" w:rsidRDefault="007F1C0C" w:rsidP="00ED11EA">
      <w:pPr>
        <w:pStyle w:val="Code"/>
      </w:pPr>
      <w:r w:rsidRPr="007F1C0C">
        <w:tab/>
        <w:t xml:space="preserve">SHA512 shaM = new SHA512Managed(); </w:t>
      </w:r>
    </w:p>
    <w:p w:rsidR="007F1C0C" w:rsidRPr="008A3DF7" w:rsidRDefault="007F1C0C" w:rsidP="00ED11EA">
      <w:pPr>
        <w:pStyle w:val="Code"/>
        <w:rPr>
          <w:lang w:val="da-DK"/>
        </w:rPr>
      </w:pPr>
      <w:r w:rsidRPr="007F1C0C">
        <w:lastRenderedPageBreak/>
        <w:tab/>
      </w:r>
      <w:r w:rsidRPr="008A3DF7">
        <w:rPr>
          <w:lang w:val="da-DK"/>
        </w:rPr>
        <w:t>result = shaM.ComputeHash(data);</w:t>
      </w:r>
    </w:p>
    <w:p w:rsidR="007F1C0C" w:rsidRDefault="007F1C0C" w:rsidP="007F1C0C"/>
    <w:p w:rsidR="007F1C0C" w:rsidRDefault="007F1C0C" w:rsidP="007F1C0C">
      <w:r>
        <w:t xml:space="preserve">Der var et ønske om af opbevare forvanskede data i datatypen string. Best practice for konvertering af et array af bytes, er, at løbe arrayet gennem med foreach og opbygge en streng med StringBuilder. </w:t>
      </w:r>
      <w:r w:rsidR="00BC5F8F">
        <w:t>Med tanker om læsbarhed og vedligeholdelsesvenlighed hentet i f.eks. Clean Code bogen [5], er rammerne relativt faste. Derfor koden snub</w:t>
      </w:r>
      <w:r>
        <w:t>lende nær:</w:t>
      </w:r>
    </w:p>
    <w:p w:rsidR="007F1C0C" w:rsidRPr="008A3DF7" w:rsidRDefault="007F1C0C" w:rsidP="00556781">
      <w:pPr>
        <w:pStyle w:val="Code"/>
        <w:rPr>
          <w:lang w:val="da-DK"/>
        </w:rPr>
      </w:pPr>
      <w:r w:rsidRPr="008A3DF7">
        <w:rPr>
          <w:lang w:val="da-DK"/>
        </w:rPr>
        <w:t xml:space="preserve">        string getHashSha512(string stringToBeHashed) {</w:t>
      </w:r>
    </w:p>
    <w:p w:rsidR="007F1C0C" w:rsidRPr="008A3DF7" w:rsidRDefault="007F1C0C" w:rsidP="00556781">
      <w:pPr>
        <w:pStyle w:val="Code"/>
        <w:rPr>
          <w:lang w:val="da-DK"/>
        </w:rPr>
      </w:pPr>
      <w:r w:rsidRPr="008A3DF7">
        <w:rPr>
          <w:lang w:val="da-DK"/>
        </w:rPr>
        <w:t xml:space="preserve">            byte[] bytesToBeHashed = Encoding.Unicode.GetBytes(stringToBeHashed);</w:t>
      </w:r>
    </w:p>
    <w:p w:rsidR="007F1C0C" w:rsidRPr="007F1C0C" w:rsidRDefault="007F1C0C" w:rsidP="00556781">
      <w:pPr>
        <w:pStyle w:val="Code"/>
      </w:pPr>
      <w:r w:rsidRPr="008A3DF7">
        <w:rPr>
          <w:lang w:val="da-DK"/>
        </w:rPr>
        <w:t xml:space="preserve">            </w:t>
      </w:r>
      <w:r w:rsidRPr="007F1C0C">
        <w:t>SHA512 sha512 = new SHA512Managed();</w:t>
      </w:r>
    </w:p>
    <w:p w:rsidR="007F1C0C" w:rsidRPr="007F1C0C" w:rsidRDefault="007F1C0C" w:rsidP="00556781">
      <w:pPr>
        <w:pStyle w:val="Code"/>
      </w:pPr>
      <w:r w:rsidRPr="007F1C0C">
        <w:t xml:space="preserve">            byte[] hashedBytes = sha512.ComputeHash(bytesToBeHashed);</w:t>
      </w:r>
    </w:p>
    <w:p w:rsidR="007F1C0C" w:rsidRPr="007F1C0C" w:rsidRDefault="007F1C0C" w:rsidP="00556781">
      <w:pPr>
        <w:pStyle w:val="Code"/>
      </w:pPr>
      <w:r w:rsidRPr="007F1C0C">
        <w:t xml:space="preserve">            StringBuilder hashedString = new StringBuilder();</w:t>
      </w:r>
    </w:p>
    <w:p w:rsidR="007F1C0C" w:rsidRPr="007F1C0C" w:rsidRDefault="007F1C0C" w:rsidP="00556781">
      <w:pPr>
        <w:pStyle w:val="Code"/>
      </w:pPr>
      <w:r w:rsidRPr="007F1C0C">
        <w:t xml:space="preserve">            foreach(byte hashedByte in hashedBytes) {</w:t>
      </w:r>
    </w:p>
    <w:p w:rsidR="007F1C0C" w:rsidRPr="008A3DF7" w:rsidRDefault="007F1C0C" w:rsidP="00556781">
      <w:pPr>
        <w:pStyle w:val="Code"/>
        <w:rPr>
          <w:lang w:val="da-DK"/>
        </w:rPr>
      </w:pPr>
      <w:r w:rsidRPr="007F1C0C">
        <w:t xml:space="preserve">                </w:t>
      </w:r>
      <w:r w:rsidRPr="008A3DF7">
        <w:rPr>
          <w:lang w:val="da-DK"/>
        </w:rPr>
        <w:t>hashedString.Append(String.Format("{0:x2}", hashedByte));</w:t>
      </w:r>
    </w:p>
    <w:p w:rsidR="007F1C0C" w:rsidRPr="008A3DF7" w:rsidRDefault="007F1C0C" w:rsidP="00556781">
      <w:pPr>
        <w:pStyle w:val="Code"/>
        <w:rPr>
          <w:lang w:val="da-DK"/>
        </w:rPr>
      </w:pPr>
      <w:r w:rsidRPr="008A3DF7">
        <w:rPr>
          <w:lang w:val="da-DK"/>
        </w:rPr>
        <w:t xml:space="preserve">            }</w:t>
      </w:r>
    </w:p>
    <w:p w:rsidR="007F1C0C" w:rsidRPr="008A3DF7" w:rsidRDefault="007F1C0C" w:rsidP="00556781">
      <w:pPr>
        <w:pStyle w:val="Code"/>
        <w:rPr>
          <w:lang w:val="da-DK"/>
        </w:rPr>
      </w:pPr>
      <w:r w:rsidRPr="008A3DF7">
        <w:rPr>
          <w:lang w:val="da-DK"/>
        </w:rPr>
        <w:t xml:space="preserve">            return hashedString.ToString();</w:t>
      </w:r>
    </w:p>
    <w:p w:rsidR="007F1C0C" w:rsidRPr="008A3DF7" w:rsidRDefault="007F1C0C" w:rsidP="00556781">
      <w:pPr>
        <w:pStyle w:val="Code"/>
        <w:rPr>
          <w:lang w:val="da-DK"/>
        </w:rPr>
      </w:pPr>
      <w:r w:rsidRPr="008A3DF7">
        <w:rPr>
          <w:lang w:val="da-DK"/>
        </w:rPr>
        <w:t xml:space="preserve">        }</w:t>
      </w:r>
    </w:p>
    <w:p w:rsidR="007F1C0C" w:rsidRDefault="007F1C0C" w:rsidP="007F1C0C"/>
    <w:p w:rsidR="007F1C0C" w:rsidRDefault="007F1C0C" w:rsidP="007F1C0C">
      <w:r>
        <w:t>En lidt mere kompakt udgave kunne se sådan ud:</w:t>
      </w:r>
    </w:p>
    <w:p w:rsidR="007F1C0C" w:rsidRPr="007F1C0C" w:rsidRDefault="007F1C0C" w:rsidP="007F1C0C">
      <w:pPr>
        <w:pStyle w:val="Code"/>
      </w:pPr>
      <w:r w:rsidRPr="007F1C0C">
        <w:t>string getHashSha512(string stringToBeHashed) {</w:t>
      </w:r>
    </w:p>
    <w:p w:rsidR="007F1C0C" w:rsidRPr="007F1C0C" w:rsidRDefault="007F1C0C" w:rsidP="007F1C0C">
      <w:pPr>
        <w:pStyle w:val="Code"/>
      </w:pPr>
      <w:r w:rsidRPr="007F1C0C">
        <w:t xml:space="preserve">   const int bitsToCharShiftCount = 2; //  8 bits/byte and 2 characters/byte</w:t>
      </w:r>
    </w:p>
    <w:p w:rsidR="007F1C0C" w:rsidRPr="007F1C0C" w:rsidRDefault="007F1C0C" w:rsidP="007F1C0C">
      <w:pPr>
        <w:pStyle w:val="Code"/>
      </w:pPr>
      <w:r w:rsidRPr="007F1C0C">
        <w:t xml:space="preserve">   SHA512 sha512 = new SHA512Managed();</w:t>
      </w:r>
    </w:p>
    <w:p w:rsidR="007F1C0C" w:rsidRPr="007F1C0C" w:rsidRDefault="007F1C0C" w:rsidP="007F1C0C">
      <w:pPr>
        <w:pStyle w:val="Code"/>
      </w:pPr>
      <w:r w:rsidRPr="007F1C0C">
        <w:t xml:space="preserve">   StringBuilder hashedString = new StringBuilder(sha512.HashSize &gt;&gt; bitsToCharShiftCount);</w:t>
      </w:r>
    </w:p>
    <w:p w:rsidR="007F1C0C" w:rsidRPr="007F1C0C" w:rsidRDefault="007F1C0C" w:rsidP="007F1C0C">
      <w:pPr>
        <w:pStyle w:val="Code"/>
      </w:pPr>
      <w:r w:rsidRPr="007F1C0C">
        <w:t xml:space="preserve">   foreach(byte hashedByte in sha512.ComputeHash(Encoding.Unicode.GetBytes(stringToBeHashed))) {</w:t>
      </w:r>
    </w:p>
    <w:p w:rsidR="007F1C0C" w:rsidRPr="008A3DF7" w:rsidRDefault="00CE6B11" w:rsidP="007F1C0C">
      <w:pPr>
        <w:pStyle w:val="Code"/>
        <w:rPr>
          <w:lang w:val="da-DK"/>
        </w:rPr>
      </w:pPr>
      <w:r>
        <w:t xml:space="preserve"> </w:t>
      </w:r>
      <w:r w:rsidR="007F1C0C" w:rsidRPr="007F1C0C">
        <w:t xml:space="preserve">     </w:t>
      </w:r>
      <w:r w:rsidR="007F1C0C" w:rsidRPr="008A3DF7">
        <w:rPr>
          <w:lang w:val="da-DK"/>
        </w:rPr>
        <w:t>hashedString.Append(String.Format("{0:x2}", hashedByte));</w:t>
      </w:r>
    </w:p>
    <w:p w:rsidR="007F1C0C" w:rsidRPr="008A3DF7" w:rsidRDefault="00CE6B11" w:rsidP="007F1C0C">
      <w:pPr>
        <w:pStyle w:val="Code"/>
        <w:rPr>
          <w:lang w:val="da-DK"/>
        </w:rPr>
      </w:pPr>
      <w:r>
        <w:rPr>
          <w:lang w:val="da-DK"/>
        </w:rPr>
        <w:t xml:space="preserve">   </w:t>
      </w:r>
      <w:r w:rsidR="007F1C0C" w:rsidRPr="008A3DF7">
        <w:rPr>
          <w:lang w:val="da-DK"/>
        </w:rPr>
        <w:t>}</w:t>
      </w:r>
    </w:p>
    <w:p w:rsidR="007F1C0C" w:rsidRPr="008A3DF7" w:rsidRDefault="00CE6B11" w:rsidP="007F1C0C">
      <w:pPr>
        <w:pStyle w:val="Code"/>
        <w:rPr>
          <w:lang w:val="da-DK"/>
        </w:rPr>
      </w:pPr>
      <w:r>
        <w:rPr>
          <w:lang w:val="da-DK"/>
        </w:rPr>
        <w:t xml:space="preserve">   </w:t>
      </w:r>
      <w:r w:rsidR="007F1C0C" w:rsidRPr="008A3DF7">
        <w:rPr>
          <w:lang w:val="da-DK"/>
        </w:rPr>
        <w:t>return hashedString.ToString();</w:t>
      </w:r>
    </w:p>
    <w:p w:rsidR="007F1C0C" w:rsidRPr="008A3DF7" w:rsidRDefault="007F1C0C" w:rsidP="007F1C0C">
      <w:pPr>
        <w:pStyle w:val="Code"/>
        <w:rPr>
          <w:lang w:val="da-DK"/>
        </w:rPr>
      </w:pPr>
      <w:r w:rsidRPr="008A3DF7">
        <w:rPr>
          <w:lang w:val="da-DK"/>
        </w:rPr>
        <w:t>}</w:t>
      </w:r>
    </w:p>
    <w:p w:rsidR="00556781" w:rsidRDefault="00556781" w:rsidP="007F1C0C"/>
    <w:p w:rsidR="007F1C0C" w:rsidRDefault="007F1C0C" w:rsidP="007F1C0C">
      <w:r>
        <w:t>eller sådan:</w:t>
      </w:r>
    </w:p>
    <w:p w:rsidR="007F1C0C" w:rsidRPr="008A3DF7" w:rsidRDefault="00215835" w:rsidP="007F1C0C">
      <w:pPr>
        <w:pStyle w:val="Code"/>
      </w:pPr>
      <w:r w:rsidRPr="008A3DF7">
        <w:t>string getHashSha512</w:t>
      </w:r>
      <w:r w:rsidR="007F1C0C" w:rsidRPr="008A3DF7">
        <w:t>(string stringToBeHashed) {</w:t>
      </w:r>
    </w:p>
    <w:p w:rsidR="007F1C0C" w:rsidRPr="007F1C0C" w:rsidRDefault="007F1C0C" w:rsidP="007F1C0C">
      <w:pPr>
        <w:pStyle w:val="Code"/>
      </w:pPr>
      <w:r w:rsidRPr="008A3DF7">
        <w:t xml:space="preserve">   </w:t>
      </w:r>
      <w:r w:rsidRPr="007F1C0C">
        <w:t>StringBuilder hashedString = new StringBuilder();</w:t>
      </w:r>
    </w:p>
    <w:p w:rsidR="007F1C0C" w:rsidRPr="007F1C0C" w:rsidRDefault="007F1C0C" w:rsidP="007F1C0C">
      <w:pPr>
        <w:pStyle w:val="Code"/>
      </w:pPr>
      <w:r w:rsidRPr="007F1C0C">
        <w:t xml:space="preserve">   foreach(byte hashedByte in new SHA512Managed().ComputeHash(Encoding.Unicode.GetBytes(stringToBeHashed))) {</w:t>
      </w:r>
    </w:p>
    <w:p w:rsidR="007F1C0C" w:rsidRPr="008A3DF7" w:rsidRDefault="00CE6B11" w:rsidP="007F1C0C">
      <w:pPr>
        <w:pStyle w:val="Code"/>
        <w:rPr>
          <w:lang w:val="da-DK"/>
        </w:rPr>
      </w:pPr>
      <w:r>
        <w:t xml:space="preserve">   </w:t>
      </w:r>
      <w:r w:rsidR="007F1C0C" w:rsidRPr="007F1C0C">
        <w:t xml:space="preserve">   </w:t>
      </w:r>
      <w:r w:rsidR="007F1C0C" w:rsidRPr="008A3DF7">
        <w:rPr>
          <w:lang w:val="da-DK"/>
        </w:rPr>
        <w:t>hashedString.Append(String.Format("{0:x2}", hashedByte));</w:t>
      </w:r>
    </w:p>
    <w:p w:rsidR="007F1C0C" w:rsidRPr="008A3DF7" w:rsidRDefault="00CE6B11" w:rsidP="007F1C0C">
      <w:pPr>
        <w:pStyle w:val="Code"/>
        <w:rPr>
          <w:lang w:val="da-DK"/>
        </w:rPr>
      </w:pPr>
      <w:r>
        <w:rPr>
          <w:lang w:val="da-DK"/>
        </w:rPr>
        <w:t xml:space="preserve">   </w:t>
      </w:r>
      <w:r w:rsidR="007F1C0C" w:rsidRPr="008A3DF7">
        <w:rPr>
          <w:lang w:val="da-DK"/>
        </w:rPr>
        <w:t>}</w:t>
      </w:r>
    </w:p>
    <w:p w:rsidR="007F1C0C" w:rsidRPr="008A3DF7" w:rsidRDefault="007F1C0C" w:rsidP="007F1C0C">
      <w:pPr>
        <w:pStyle w:val="Code"/>
        <w:rPr>
          <w:lang w:val="da-DK"/>
        </w:rPr>
      </w:pPr>
      <w:r w:rsidRPr="008A3DF7">
        <w:rPr>
          <w:lang w:val="da-DK"/>
        </w:rPr>
        <w:t xml:space="preserve">   return hashedString.ToString();</w:t>
      </w:r>
    </w:p>
    <w:p w:rsidR="007F1C0C" w:rsidRPr="008A3DF7" w:rsidRDefault="007F1C0C" w:rsidP="007F1C0C">
      <w:pPr>
        <w:pStyle w:val="Code"/>
        <w:rPr>
          <w:lang w:val="da-DK"/>
        </w:rPr>
      </w:pPr>
      <w:r w:rsidRPr="008A3DF7">
        <w:rPr>
          <w:lang w:val="da-DK"/>
        </w:rPr>
        <w:t>}</w:t>
      </w:r>
    </w:p>
    <w:p w:rsidR="007F1C0C" w:rsidRDefault="007F1C0C" w:rsidP="007F1C0C"/>
    <w:p w:rsidR="007F1C0C" w:rsidRDefault="007F1C0C" w:rsidP="00982F0E">
      <w:r>
        <w:t>Der er ikke gjort nogle forsøg på at finde en tilsvarende kodestumper på nettet, men der er en forventning om, at det kan lade sig gøre.</w:t>
      </w:r>
    </w:p>
    <w:p w:rsidR="008A3DF7" w:rsidRDefault="008A3DF7" w:rsidP="00982F0E"/>
    <w:p w:rsidR="00FF129C" w:rsidRDefault="008A3DF7" w:rsidP="00982F0E">
      <w:r>
        <w:t>Visual Studio 2015, som er Microsofts IDE til bl.a. C# .Net, indeholder flere templates, herunder et komplet</w:t>
      </w:r>
      <w:r w:rsidR="007F2963">
        <w:t xml:space="preserve">, fungerende </w:t>
      </w:r>
      <w:r>
        <w:t xml:space="preserve"> web-site. Det kunne med fordel vælges, hvis man skal hurtigt i</w:t>
      </w:r>
      <w:r w:rsidR="007F2963">
        <w:t xml:space="preserve"> </w:t>
      </w:r>
      <w:r>
        <w:t>gang</w:t>
      </w:r>
      <w:r w:rsidR="007F2963">
        <w:t>, idet der er anvendt gennemtænkte løsninger til de forskellige funktioner. Ulempen er så, at det det er noget omfattende og måske kan være for omfattende at finde rundt i, hvilket kan lede til fejltagelser og være tidskrævende.</w:t>
      </w:r>
    </w:p>
    <w:p w:rsidR="004E2147" w:rsidRDefault="004E2147" w:rsidP="004E2147">
      <w:pPr>
        <w:pStyle w:val="Overskrift3"/>
      </w:pPr>
      <w:bookmarkStart w:id="21" w:name="_Toc480993677"/>
      <w:r>
        <w:t>Noget hurtig PHP</w:t>
      </w:r>
      <w:bookmarkEnd w:id="21"/>
    </w:p>
    <w:p w:rsidR="00F15554" w:rsidRDefault="00F15554" w:rsidP="00F15554">
      <w:r>
        <w:t>Nedenstående PHP-script</w:t>
      </w:r>
      <w:r w:rsidR="0008100E">
        <w:t>s</w:t>
      </w:r>
      <w:r>
        <w:t xml:space="preserve"> er</w:t>
      </w:r>
      <w:r w:rsidR="0008100E">
        <w:t xml:space="preserve"> lidt</w:t>
      </w:r>
      <w:r>
        <w:t xml:space="preserve"> noget rod at se på og det eksisterer da også kun for at kunne se, hvordan PHP og processen med at få en LAMP/WAMP-</w:t>
      </w:r>
      <w:r w:rsidRPr="00F15554">
        <w:t xml:space="preserve">applikation </w:t>
      </w:r>
      <w:r>
        <w:t>til at køre i praksis</w:t>
      </w:r>
      <w:r w:rsidR="00DD689F">
        <w:t xml:space="preserve"> fungerer</w:t>
      </w:r>
      <w:r>
        <w:t>.</w:t>
      </w:r>
      <w:r w:rsidR="0008100E" w:rsidRPr="0008100E">
        <w:t xml:space="preserve"> </w:t>
      </w:r>
      <w:r w:rsidR="0008100E">
        <w:t>Det hele (incl. oprettelse af tabellen) har taget en lille halv time</w:t>
      </w:r>
      <w:r w:rsidR="0008100E">
        <w:t xml:space="preserve"> at fremstille</w:t>
      </w:r>
      <w:r>
        <w:t xml:space="preserve"> og deployment består også i en meget simpel operation: Kopier PHP-filen til den folder, Apache skal læse den fra.</w:t>
      </w:r>
    </w:p>
    <w:p w:rsidR="001B750F" w:rsidRDefault="001B750F" w:rsidP="00F15554"/>
    <w:p w:rsidR="0008100E" w:rsidRDefault="0008100E" w:rsidP="00F15554">
      <w:r>
        <w:t>Nedenstående to skærmdumps viser resultatet af de to PHP-scripts, der er gengivet derunder. En HTML form tager to tekst-input og submitter til et modtager-script. Det persisterer de indtastede data sammen med current_timestamp. Hvorefter nyeste række læses og returneres.</w:t>
      </w:r>
    </w:p>
    <w:p w:rsidR="0008100E" w:rsidRDefault="0008100E" w:rsidP="00F15554"/>
    <w:p w:rsidR="001B750F" w:rsidRDefault="006B3ED8" w:rsidP="00F15554">
      <w:r>
        <w:t xml:space="preserve">Man kommer hurtigt fra nul til noget anvendeligt. Hvis det er meningen, at det også skal kunnet vedligeholdes, bør man nok tænke struktur og genbrug. </w:t>
      </w:r>
      <w:r w:rsidR="00760CD1">
        <w:t>Hvis der ligefrem også er krav om, at det skal se pænt ud og sikret mod fejl, så medgår der en del mere tid</w:t>
      </w:r>
      <w:r w:rsidR="006A0909">
        <w:t xml:space="preserve"> på styling og validering af data.</w:t>
      </w:r>
    </w:p>
    <w:p w:rsidR="001B750F" w:rsidRDefault="001B750F" w:rsidP="00F15554"/>
    <w:p w:rsidR="001B750F" w:rsidRDefault="001B750F" w:rsidP="00F15554">
      <w:r>
        <w:rPr>
          <w:noProof/>
          <w:lang w:eastAsia="da-DK"/>
        </w:rPr>
        <w:lastRenderedPageBreak/>
        <w:drawing>
          <wp:inline distT="0" distB="0" distL="0" distR="0" wp14:anchorId="765DD5EE" wp14:editId="6BA9A53E">
            <wp:extent cx="6120130" cy="2334021"/>
            <wp:effectExtent l="0" t="0" r="0" b="9525"/>
            <wp:docPr id="31" name="Bille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6120130" cy="2334021"/>
                    </a:xfrm>
                    <a:prstGeom prst="rect">
                      <a:avLst/>
                    </a:prstGeom>
                  </pic:spPr>
                </pic:pic>
              </a:graphicData>
            </a:graphic>
          </wp:inline>
        </w:drawing>
      </w:r>
    </w:p>
    <w:p w:rsidR="001B750F" w:rsidRDefault="001B750F" w:rsidP="00F15554"/>
    <w:p w:rsidR="001B750F" w:rsidRDefault="001B750F" w:rsidP="00F15554">
      <w:r>
        <w:rPr>
          <w:noProof/>
          <w:lang w:eastAsia="da-DK"/>
        </w:rPr>
        <w:drawing>
          <wp:inline distT="0" distB="0" distL="0" distR="0" wp14:anchorId="745F53E1" wp14:editId="291B063E">
            <wp:extent cx="6120130" cy="2682620"/>
            <wp:effectExtent l="0" t="0" r="0" b="381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6120130" cy="2682620"/>
                    </a:xfrm>
                    <a:prstGeom prst="rect">
                      <a:avLst/>
                    </a:prstGeom>
                  </pic:spPr>
                </pic:pic>
              </a:graphicData>
            </a:graphic>
          </wp:inline>
        </w:drawing>
      </w:r>
    </w:p>
    <w:p w:rsidR="001B750F" w:rsidRDefault="001B750F" w:rsidP="00F15554"/>
    <w:p w:rsidR="0008100E" w:rsidRDefault="0008100E" w:rsidP="00F15554">
      <w:r>
        <w:t>Keyvalueform.php</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highlight w:val="lightGray"/>
          <w:lang w:eastAsia="da-DK"/>
        </w:rPr>
        <w:t>html</w:t>
      </w:r>
      <w:r>
        <w:rPr>
          <w:rFonts w:ascii="Consolas" w:hAnsi="Consolas" w:cs="Consolas"/>
          <w:color w:val="008080"/>
          <w:sz w:val="20"/>
          <w:szCs w:val="20"/>
          <w:lang w:eastAsia="da-DK"/>
        </w:rPr>
        <w:t>&gt;&lt;</w:t>
      </w:r>
      <w:r>
        <w:rPr>
          <w:rFonts w:ascii="Consolas" w:hAnsi="Consolas" w:cs="Consolas"/>
          <w:color w:val="3F7F7F"/>
          <w:sz w:val="20"/>
          <w:szCs w:val="20"/>
          <w:lang w:eastAsia="da-DK"/>
        </w:rPr>
        <w:t>body</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lang w:eastAsia="da-DK"/>
        </w:rPr>
        <w:t>form</w:t>
      </w:r>
      <w:r>
        <w:rPr>
          <w:rFonts w:ascii="Consolas" w:hAnsi="Consolas" w:cs="Consolas"/>
          <w:sz w:val="20"/>
          <w:szCs w:val="20"/>
          <w:lang w:eastAsia="da-DK"/>
        </w:rPr>
        <w:t xml:space="preserve"> </w:t>
      </w:r>
      <w:r>
        <w:rPr>
          <w:rFonts w:ascii="Consolas" w:hAnsi="Consolas" w:cs="Consolas"/>
          <w:color w:val="7F007F"/>
          <w:sz w:val="20"/>
          <w:szCs w:val="20"/>
          <w:lang w:eastAsia="da-DK"/>
        </w:rPr>
        <w:t>method</w:t>
      </w:r>
      <w:r>
        <w:rPr>
          <w:rFonts w:ascii="Consolas" w:hAnsi="Consolas" w:cs="Consolas"/>
          <w:color w:val="000000"/>
          <w:sz w:val="20"/>
          <w:szCs w:val="20"/>
          <w:lang w:eastAsia="da-DK"/>
        </w:rPr>
        <w:t>=</w:t>
      </w:r>
      <w:r>
        <w:rPr>
          <w:rFonts w:ascii="Consolas" w:hAnsi="Consolas" w:cs="Consolas"/>
          <w:i/>
          <w:iCs/>
          <w:color w:val="2A00FF"/>
          <w:sz w:val="20"/>
          <w:szCs w:val="20"/>
          <w:lang w:eastAsia="da-DK"/>
        </w:rPr>
        <w:t>"post"</w:t>
      </w:r>
      <w:r>
        <w:rPr>
          <w:rFonts w:ascii="Consolas" w:hAnsi="Consolas" w:cs="Consolas"/>
          <w:sz w:val="20"/>
          <w:szCs w:val="20"/>
          <w:lang w:eastAsia="da-DK"/>
        </w:rPr>
        <w:t xml:space="preserve"> </w:t>
      </w:r>
      <w:r>
        <w:rPr>
          <w:rFonts w:ascii="Consolas" w:hAnsi="Consolas" w:cs="Consolas"/>
          <w:color w:val="7F007F"/>
          <w:sz w:val="20"/>
          <w:szCs w:val="20"/>
          <w:lang w:eastAsia="da-DK"/>
        </w:rPr>
        <w:t>action</w:t>
      </w:r>
      <w:r>
        <w:rPr>
          <w:rFonts w:ascii="Consolas" w:hAnsi="Consolas" w:cs="Consolas"/>
          <w:color w:val="000000"/>
          <w:sz w:val="20"/>
          <w:szCs w:val="20"/>
          <w:lang w:eastAsia="da-DK"/>
        </w:rPr>
        <w:t>=</w:t>
      </w:r>
      <w:r>
        <w:rPr>
          <w:rFonts w:ascii="Consolas" w:hAnsi="Consolas" w:cs="Consolas"/>
          <w:i/>
          <w:iCs/>
          <w:color w:val="2A00FF"/>
          <w:sz w:val="20"/>
          <w:szCs w:val="20"/>
          <w:lang w:eastAsia="da-DK"/>
        </w:rPr>
        <w:t>"/phpproject/keyValueResult.php"</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lang w:eastAsia="da-DK"/>
        </w:rPr>
        <w:t>dl</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lang w:eastAsia="da-DK"/>
        </w:rPr>
        <w:t>dt</w:t>
      </w:r>
      <w:r>
        <w:rPr>
          <w:rFonts w:ascii="Consolas" w:hAnsi="Consolas" w:cs="Consolas"/>
          <w:color w:val="008080"/>
          <w:sz w:val="20"/>
          <w:szCs w:val="20"/>
          <w:lang w:eastAsia="da-DK"/>
        </w:rPr>
        <w:t>&gt;</w:t>
      </w:r>
      <w:r>
        <w:rPr>
          <w:rFonts w:ascii="Consolas" w:hAnsi="Consolas" w:cs="Consolas"/>
          <w:color w:val="000000"/>
          <w:sz w:val="20"/>
          <w:szCs w:val="20"/>
          <w:lang w:eastAsia="da-DK"/>
        </w:rPr>
        <w:t>Key</w:t>
      </w:r>
      <w:r>
        <w:rPr>
          <w:rFonts w:ascii="Consolas" w:hAnsi="Consolas" w:cs="Consolas"/>
          <w:color w:val="008080"/>
          <w:sz w:val="20"/>
          <w:szCs w:val="20"/>
          <w:lang w:eastAsia="da-DK"/>
        </w:rPr>
        <w:t>&lt;/</w:t>
      </w:r>
      <w:r>
        <w:rPr>
          <w:rFonts w:ascii="Consolas" w:hAnsi="Consolas" w:cs="Consolas"/>
          <w:color w:val="3F7F7F"/>
          <w:sz w:val="20"/>
          <w:szCs w:val="20"/>
          <w:lang w:eastAsia="da-DK"/>
        </w:rPr>
        <w:t>dt</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lang w:eastAsia="da-DK"/>
        </w:rPr>
        <w:t>dd</w:t>
      </w:r>
      <w:r>
        <w:rPr>
          <w:rFonts w:ascii="Consolas" w:hAnsi="Consolas" w:cs="Consolas"/>
          <w:color w:val="008080"/>
          <w:sz w:val="20"/>
          <w:szCs w:val="20"/>
          <w:lang w:eastAsia="da-DK"/>
        </w:rPr>
        <w:t>&gt;&lt;</w:t>
      </w:r>
      <w:r>
        <w:rPr>
          <w:rFonts w:ascii="Consolas" w:hAnsi="Consolas" w:cs="Consolas"/>
          <w:color w:val="3F7F7F"/>
          <w:sz w:val="20"/>
          <w:szCs w:val="20"/>
          <w:lang w:eastAsia="da-DK"/>
        </w:rPr>
        <w:t>input</w:t>
      </w:r>
      <w:r>
        <w:rPr>
          <w:rFonts w:ascii="Consolas" w:hAnsi="Consolas" w:cs="Consolas"/>
          <w:sz w:val="20"/>
          <w:szCs w:val="20"/>
          <w:lang w:eastAsia="da-DK"/>
        </w:rPr>
        <w:t xml:space="preserve"> </w:t>
      </w:r>
      <w:r>
        <w:rPr>
          <w:rFonts w:ascii="Consolas" w:hAnsi="Consolas" w:cs="Consolas"/>
          <w:color w:val="7F007F"/>
          <w:sz w:val="20"/>
          <w:szCs w:val="20"/>
          <w:lang w:eastAsia="da-DK"/>
        </w:rPr>
        <w:t>name</w:t>
      </w:r>
      <w:r>
        <w:rPr>
          <w:rFonts w:ascii="Consolas" w:hAnsi="Consolas" w:cs="Consolas"/>
          <w:color w:val="000000"/>
          <w:sz w:val="20"/>
          <w:szCs w:val="20"/>
          <w:lang w:eastAsia="da-DK"/>
        </w:rPr>
        <w:t>=</w:t>
      </w:r>
      <w:r>
        <w:rPr>
          <w:rFonts w:ascii="Consolas" w:hAnsi="Consolas" w:cs="Consolas"/>
          <w:i/>
          <w:iCs/>
          <w:color w:val="2A00FF"/>
          <w:sz w:val="20"/>
          <w:szCs w:val="20"/>
          <w:lang w:eastAsia="da-DK"/>
        </w:rPr>
        <w:t>"akey"</w:t>
      </w:r>
      <w:r>
        <w:rPr>
          <w:rFonts w:ascii="Consolas" w:hAnsi="Consolas" w:cs="Consolas"/>
          <w:sz w:val="20"/>
          <w:szCs w:val="20"/>
          <w:lang w:eastAsia="da-DK"/>
        </w:rPr>
        <w:t xml:space="preserve"> </w:t>
      </w:r>
      <w:r>
        <w:rPr>
          <w:rFonts w:ascii="Consolas" w:hAnsi="Consolas" w:cs="Consolas"/>
          <w:color w:val="7F007F"/>
          <w:sz w:val="20"/>
          <w:szCs w:val="20"/>
          <w:lang w:eastAsia="da-DK"/>
        </w:rPr>
        <w:t>type</w:t>
      </w:r>
      <w:r>
        <w:rPr>
          <w:rFonts w:ascii="Consolas" w:hAnsi="Consolas" w:cs="Consolas"/>
          <w:color w:val="000000"/>
          <w:sz w:val="20"/>
          <w:szCs w:val="20"/>
          <w:lang w:eastAsia="da-DK"/>
        </w:rPr>
        <w:t>=</w:t>
      </w:r>
      <w:r>
        <w:rPr>
          <w:rFonts w:ascii="Consolas" w:hAnsi="Consolas" w:cs="Consolas"/>
          <w:i/>
          <w:iCs/>
          <w:color w:val="2A00FF"/>
          <w:sz w:val="20"/>
          <w:szCs w:val="20"/>
          <w:lang w:eastAsia="da-DK"/>
        </w:rPr>
        <w:t>"text"</w:t>
      </w:r>
      <w:r>
        <w:rPr>
          <w:rFonts w:ascii="Consolas" w:hAnsi="Consolas" w:cs="Consolas"/>
          <w:color w:val="008080"/>
          <w:sz w:val="20"/>
          <w:szCs w:val="20"/>
          <w:lang w:eastAsia="da-DK"/>
        </w:rPr>
        <w:t>&gt;&lt;/</w:t>
      </w:r>
      <w:r>
        <w:rPr>
          <w:rFonts w:ascii="Consolas" w:hAnsi="Consolas" w:cs="Consolas"/>
          <w:color w:val="3F7F7F"/>
          <w:sz w:val="20"/>
          <w:szCs w:val="20"/>
          <w:lang w:eastAsia="da-DK"/>
        </w:rPr>
        <w:t>dd</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lang w:eastAsia="da-DK"/>
        </w:rPr>
        <w:t>dt</w:t>
      </w:r>
      <w:r>
        <w:rPr>
          <w:rFonts w:ascii="Consolas" w:hAnsi="Consolas" w:cs="Consolas"/>
          <w:color w:val="008080"/>
          <w:sz w:val="20"/>
          <w:szCs w:val="20"/>
          <w:lang w:eastAsia="da-DK"/>
        </w:rPr>
        <w:t>&gt;</w:t>
      </w:r>
      <w:r>
        <w:rPr>
          <w:rFonts w:ascii="Consolas" w:hAnsi="Consolas" w:cs="Consolas"/>
          <w:color w:val="000000"/>
          <w:sz w:val="20"/>
          <w:szCs w:val="20"/>
          <w:lang w:eastAsia="da-DK"/>
        </w:rPr>
        <w:t>Value</w:t>
      </w:r>
      <w:r>
        <w:rPr>
          <w:rFonts w:ascii="Consolas" w:hAnsi="Consolas" w:cs="Consolas"/>
          <w:color w:val="008080"/>
          <w:sz w:val="20"/>
          <w:szCs w:val="20"/>
          <w:lang w:eastAsia="da-DK"/>
        </w:rPr>
        <w:t>&lt;/</w:t>
      </w:r>
      <w:r>
        <w:rPr>
          <w:rFonts w:ascii="Consolas" w:hAnsi="Consolas" w:cs="Consolas"/>
          <w:color w:val="3F7F7F"/>
          <w:sz w:val="20"/>
          <w:szCs w:val="20"/>
          <w:lang w:eastAsia="da-DK"/>
        </w:rPr>
        <w:t>dt</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lang w:eastAsia="da-DK"/>
        </w:rPr>
        <w:t>dd</w:t>
      </w:r>
      <w:r>
        <w:rPr>
          <w:rFonts w:ascii="Consolas" w:hAnsi="Consolas" w:cs="Consolas"/>
          <w:color w:val="008080"/>
          <w:sz w:val="20"/>
          <w:szCs w:val="20"/>
          <w:lang w:eastAsia="da-DK"/>
        </w:rPr>
        <w:t>&gt;&lt;</w:t>
      </w:r>
      <w:r>
        <w:rPr>
          <w:rFonts w:ascii="Consolas" w:hAnsi="Consolas" w:cs="Consolas"/>
          <w:color w:val="3F7F7F"/>
          <w:sz w:val="20"/>
          <w:szCs w:val="20"/>
          <w:lang w:eastAsia="da-DK"/>
        </w:rPr>
        <w:t>input</w:t>
      </w:r>
      <w:r>
        <w:rPr>
          <w:rFonts w:ascii="Consolas" w:hAnsi="Consolas" w:cs="Consolas"/>
          <w:sz w:val="20"/>
          <w:szCs w:val="20"/>
          <w:lang w:eastAsia="da-DK"/>
        </w:rPr>
        <w:t xml:space="preserve"> </w:t>
      </w:r>
      <w:r>
        <w:rPr>
          <w:rFonts w:ascii="Consolas" w:hAnsi="Consolas" w:cs="Consolas"/>
          <w:color w:val="7F007F"/>
          <w:sz w:val="20"/>
          <w:szCs w:val="20"/>
          <w:lang w:eastAsia="da-DK"/>
        </w:rPr>
        <w:t>name</w:t>
      </w:r>
      <w:r>
        <w:rPr>
          <w:rFonts w:ascii="Consolas" w:hAnsi="Consolas" w:cs="Consolas"/>
          <w:color w:val="000000"/>
          <w:sz w:val="20"/>
          <w:szCs w:val="20"/>
          <w:lang w:eastAsia="da-DK"/>
        </w:rPr>
        <w:t>=</w:t>
      </w:r>
      <w:r>
        <w:rPr>
          <w:rFonts w:ascii="Consolas" w:hAnsi="Consolas" w:cs="Consolas"/>
          <w:i/>
          <w:iCs/>
          <w:color w:val="2A00FF"/>
          <w:sz w:val="20"/>
          <w:szCs w:val="20"/>
          <w:lang w:eastAsia="da-DK"/>
        </w:rPr>
        <w:t>"avalue"</w:t>
      </w:r>
      <w:r>
        <w:rPr>
          <w:rFonts w:ascii="Consolas" w:hAnsi="Consolas" w:cs="Consolas"/>
          <w:sz w:val="20"/>
          <w:szCs w:val="20"/>
          <w:lang w:eastAsia="da-DK"/>
        </w:rPr>
        <w:t xml:space="preserve"> </w:t>
      </w:r>
      <w:r>
        <w:rPr>
          <w:rFonts w:ascii="Consolas" w:hAnsi="Consolas" w:cs="Consolas"/>
          <w:color w:val="7F007F"/>
          <w:sz w:val="20"/>
          <w:szCs w:val="20"/>
          <w:lang w:eastAsia="da-DK"/>
        </w:rPr>
        <w:t>type</w:t>
      </w:r>
      <w:r>
        <w:rPr>
          <w:rFonts w:ascii="Consolas" w:hAnsi="Consolas" w:cs="Consolas"/>
          <w:color w:val="000000"/>
          <w:sz w:val="20"/>
          <w:szCs w:val="20"/>
          <w:lang w:eastAsia="da-DK"/>
        </w:rPr>
        <w:t>=</w:t>
      </w:r>
      <w:r>
        <w:rPr>
          <w:rFonts w:ascii="Consolas" w:hAnsi="Consolas" w:cs="Consolas"/>
          <w:i/>
          <w:iCs/>
          <w:color w:val="2A00FF"/>
          <w:sz w:val="20"/>
          <w:szCs w:val="20"/>
          <w:lang w:eastAsia="da-DK"/>
        </w:rPr>
        <w:t>"text"</w:t>
      </w:r>
      <w:r>
        <w:rPr>
          <w:rFonts w:ascii="Consolas" w:hAnsi="Consolas" w:cs="Consolas"/>
          <w:color w:val="008080"/>
          <w:sz w:val="20"/>
          <w:szCs w:val="20"/>
          <w:lang w:eastAsia="da-DK"/>
        </w:rPr>
        <w:t>&gt;&lt;/</w:t>
      </w:r>
      <w:r>
        <w:rPr>
          <w:rFonts w:ascii="Consolas" w:hAnsi="Consolas" w:cs="Consolas"/>
          <w:color w:val="3F7F7F"/>
          <w:sz w:val="20"/>
          <w:szCs w:val="20"/>
          <w:lang w:eastAsia="da-DK"/>
        </w:rPr>
        <w:t>dd</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lang w:eastAsia="da-DK"/>
        </w:rPr>
        <w:t>dl</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lang w:eastAsia="da-DK"/>
        </w:rPr>
        <w:t>input</w:t>
      </w:r>
      <w:r>
        <w:rPr>
          <w:rFonts w:ascii="Consolas" w:hAnsi="Consolas" w:cs="Consolas"/>
          <w:sz w:val="20"/>
          <w:szCs w:val="20"/>
          <w:lang w:eastAsia="da-DK"/>
        </w:rPr>
        <w:t xml:space="preserve"> </w:t>
      </w:r>
      <w:r>
        <w:rPr>
          <w:rFonts w:ascii="Consolas" w:hAnsi="Consolas" w:cs="Consolas"/>
          <w:color w:val="7F007F"/>
          <w:sz w:val="20"/>
          <w:szCs w:val="20"/>
          <w:lang w:eastAsia="da-DK"/>
        </w:rPr>
        <w:t>type</w:t>
      </w:r>
      <w:r>
        <w:rPr>
          <w:rFonts w:ascii="Consolas" w:hAnsi="Consolas" w:cs="Consolas"/>
          <w:color w:val="000000"/>
          <w:sz w:val="20"/>
          <w:szCs w:val="20"/>
          <w:lang w:eastAsia="da-DK"/>
        </w:rPr>
        <w:t>=</w:t>
      </w:r>
      <w:r>
        <w:rPr>
          <w:rFonts w:ascii="Consolas" w:hAnsi="Consolas" w:cs="Consolas"/>
          <w:i/>
          <w:iCs/>
          <w:color w:val="2A00FF"/>
          <w:sz w:val="20"/>
          <w:szCs w:val="20"/>
          <w:lang w:eastAsia="da-DK"/>
        </w:rPr>
        <w:t>"submit"</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lang w:eastAsia="da-DK"/>
        </w:rPr>
        <w:t>form</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pPr>
      <w:r>
        <w:rPr>
          <w:rFonts w:ascii="Consolas" w:hAnsi="Consolas" w:cs="Consolas"/>
          <w:color w:val="008080"/>
          <w:sz w:val="20"/>
          <w:szCs w:val="20"/>
          <w:lang w:eastAsia="da-DK"/>
        </w:rPr>
        <w:t>&lt;/</w:t>
      </w:r>
      <w:r>
        <w:rPr>
          <w:rFonts w:ascii="Consolas" w:hAnsi="Consolas" w:cs="Consolas"/>
          <w:color w:val="3F7F7F"/>
          <w:sz w:val="20"/>
          <w:szCs w:val="20"/>
          <w:lang w:eastAsia="da-DK"/>
        </w:rPr>
        <w:t>body</w:t>
      </w:r>
      <w:r>
        <w:rPr>
          <w:rFonts w:ascii="Consolas" w:hAnsi="Consolas" w:cs="Consolas"/>
          <w:color w:val="008080"/>
          <w:sz w:val="20"/>
          <w:szCs w:val="20"/>
          <w:lang w:eastAsia="da-DK"/>
        </w:rPr>
        <w:t>&gt;&lt;/</w:t>
      </w:r>
      <w:r>
        <w:rPr>
          <w:rFonts w:ascii="Consolas" w:hAnsi="Consolas" w:cs="Consolas"/>
          <w:color w:val="3F7F7F"/>
          <w:sz w:val="20"/>
          <w:szCs w:val="20"/>
          <w:highlight w:val="lightGray"/>
          <w:lang w:eastAsia="da-DK"/>
        </w:rPr>
        <w:t>html</w:t>
      </w:r>
      <w:r>
        <w:rPr>
          <w:rFonts w:ascii="Consolas" w:hAnsi="Consolas" w:cs="Consolas"/>
          <w:color w:val="008080"/>
          <w:sz w:val="20"/>
          <w:szCs w:val="20"/>
          <w:lang w:eastAsia="da-DK"/>
        </w:rPr>
        <w:t>&gt;</w:t>
      </w:r>
    </w:p>
    <w:p w:rsidR="001B750F" w:rsidRDefault="001B750F" w:rsidP="00F15554"/>
    <w:p w:rsidR="0008100E" w:rsidRDefault="0008100E" w:rsidP="00F15554">
      <w:r>
        <w:t>KeyValueResult.php</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highlight w:val="lightGray"/>
          <w:lang w:eastAsia="da-DK"/>
        </w:rPr>
        <w:t>html</w:t>
      </w:r>
      <w:r>
        <w:rPr>
          <w:rFonts w:ascii="Consolas" w:hAnsi="Consolas" w:cs="Consolas"/>
          <w:color w:val="008080"/>
          <w:sz w:val="20"/>
          <w:szCs w:val="20"/>
          <w:lang w:eastAsia="da-DK"/>
        </w:rPr>
        <w:t>&gt;&lt;</w:t>
      </w:r>
      <w:r>
        <w:rPr>
          <w:rFonts w:ascii="Consolas" w:hAnsi="Consolas" w:cs="Consolas"/>
          <w:color w:val="3F7F7F"/>
          <w:sz w:val="20"/>
          <w:szCs w:val="20"/>
          <w:lang w:eastAsia="da-DK"/>
        </w:rPr>
        <w:t>body</w:t>
      </w:r>
      <w:r>
        <w:rPr>
          <w:rFonts w:ascii="Consolas" w:hAnsi="Consolas" w:cs="Consolas"/>
          <w:color w:val="00808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FF0000"/>
          <w:sz w:val="20"/>
          <w:szCs w:val="20"/>
          <w:lang w:eastAsia="da-DK"/>
        </w:rPr>
        <w:t>&lt;?php</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$servername = </w:t>
      </w:r>
      <w:r>
        <w:rPr>
          <w:rFonts w:ascii="Consolas" w:hAnsi="Consolas" w:cs="Consolas"/>
          <w:color w:val="0000C0"/>
          <w:sz w:val="20"/>
          <w:szCs w:val="20"/>
          <w:lang w:eastAsia="da-DK"/>
        </w:rPr>
        <w:t>"localhost"</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$username = </w:t>
      </w:r>
      <w:r>
        <w:rPr>
          <w:rFonts w:ascii="Consolas" w:hAnsi="Consolas" w:cs="Consolas"/>
          <w:color w:val="0000C0"/>
          <w:sz w:val="20"/>
          <w:szCs w:val="20"/>
          <w:lang w:eastAsia="da-DK"/>
        </w:rPr>
        <w:t>"root"</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$password = </w:t>
      </w:r>
      <w:r>
        <w:rPr>
          <w:rFonts w:ascii="Consolas" w:hAnsi="Consolas" w:cs="Consolas"/>
          <w:color w:val="0000C0"/>
          <w:sz w:val="20"/>
          <w:szCs w:val="20"/>
          <w:lang w:eastAsia="da-DK"/>
        </w:rPr>
        <w:t>""</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$conn = </w:t>
      </w:r>
      <w:r>
        <w:rPr>
          <w:rFonts w:ascii="Consolas" w:hAnsi="Consolas" w:cs="Consolas"/>
          <w:b/>
          <w:bCs/>
          <w:color w:val="7F0055"/>
          <w:sz w:val="20"/>
          <w:szCs w:val="20"/>
          <w:lang w:eastAsia="da-DK"/>
        </w:rPr>
        <w:t xml:space="preserve">new </w:t>
      </w:r>
      <w:r>
        <w:rPr>
          <w:rFonts w:ascii="Consolas" w:hAnsi="Consolas" w:cs="Consolas"/>
          <w:color w:val="005032"/>
          <w:sz w:val="20"/>
          <w:szCs w:val="20"/>
          <w:lang w:eastAsia="da-DK"/>
        </w:rPr>
        <w:t>mysqli</w:t>
      </w:r>
      <w:r>
        <w:rPr>
          <w:rFonts w:ascii="Consolas" w:hAnsi="Consolas" w:cs="Consolas"/>
          <w:color w:val="000000"/>
          <w:sz w:val="20"/>
          <w:szCs w:val="20"/>
          <w:lang w:eastAsia="da-DK"/>
        </w:rPr>
        <w:t>($servername, $username, $password);</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i/>
          <w:iCs/>
          <w:color w:val="000000"/>
          <w:sz w:val="20"/>
          <w:szCs w:val="20"/>
          <w:lang w:eastAsia="da-DK"/>
        </w:rPr>
        <w:t>mysqli_select_db</w:t>
      </w:r>
      <w:r>
        <w:rPr>
          <w:rFonts w:ascii="Consolas" w:hAnsi="Consolas" w:cs="Consolas"/>
          <w:color w:val="000000"/>
          <w:sz w:val="20"/>
          <w:szCs w:val="20"/>
          <w:lang w:eastAsia="da-DK"/>
        </w:rPr>
        <w:t xml:space="preserve">($conn, </w:t>
      </w:r>
      <w:r>
        <w:rPr>
          <w:rFonts w:ascii="Consolas" w:hAnsi="Consolas" w:cs="Consolas"/>
          <w:color w:val="0000C0"/>
          <w:sz w:val="20"/>
          <w:szCs w:val="20"/>
          <w:lang w:eastAsia="da-DK"/>
        </w:rPr>
        <w:t>'mysql'</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 xml:space="preserve">if </w:t>
      </w:r>
      <w:r>
        <w:rPr>
          <w:rFonts w:ascii="Consolas" w:hAnsi="Consolas" w:cs="Consolas"/>
          <w:color w:val="000000"/>
          <w:sz w:val="20"/>
          <w:szCs w:val="20"/>
          <w:lang w:eastAsia="da-DK"/>
        </w:rPr>
        <w:t>(!$conn) {</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i/>
          <w:iCs/>
          <w:color w:val="000000"/>
          <w:sz w:val="20"/>
          <w:szCs w:val="20"/>
          <w:lang w:eastAsia="da-DK"/>
        </w:rPr>
        <w:t>die</w:t>
      </w:r>
      <w:r>
        <w:rPr>
          <w:rFonts w:ascii="Consolas" w:hAnsi="Consolas" w:cs="Consolas"/>
          <w:color w:val="000000"/>
          <w:sz w:val="20"/>
          <w:szCs w:val="20"/>
          <w:lang w:eastAsia="da-DK"/>
        </w:rPr>
        <w:t>(</w:t>
      </w:r>
      <w:r>
        <w:rPr>
          <w:rFonts w:ascii="Consolas" w:hAnsi="Consolas" w:cs="Consolas"/>
          <w:color w:val="0000C0"/>
          <w:sz w:val="20"/>
          <w:szCs w:val="20"/>
          <w:lang w:eastAsia="da-DK"/>
        </w:rPr>
        <w:t xml:space="preserve">"Connection failed: " </w:t>
      </w:r>
      <w:r>
        <w:rPr>
          <w:rFonts w:ascii="Consolas" w:hAnsi="Consolas" w:cs="Consolas"/>
          <w:color w:val="000000"/>
          <w:sz w:val="20"/>
          <w:szCs w:val="20"/>
          <w:lang w:eastAsia="da-DK"/>
        </w:rPr>
        <w:t>. $conn-&gt;</w:t>
      </w:r>
      <w:r>
        <w:rPr>
          <w:rFonts w:ascii="Consolas" w:hAnsi="Consolas" w:cs="Consolas"/>
          <w:color w:val="0000C0"/>
          <w:sz w:val="20"/>
          <w:szCs w:val="20"/>
          <w:lang w:eastAsia="da-DK"/>
        </w:rPr>
        <w:t>connect_error</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 </w:t>
      </w:r>
      <w:r>
        <w:rPr>
          <w:rFonts w:ascii="Consolas" w:hAnsi="Consolas" w:cs="Consolas"/>
          <w:b/>
          <w:bCs/>
          <w:color w:val="7F0055"/>
          <w:sz w:val="20"/>
          <w:szCs w:val="20"/>
          <w:lang w:eastAsia="da-DK"/>
        </w:rPr>
        <w:t>else</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ab/>
        <w:t xml:space="preserve">echo </w:t>
      </w:r>
      <w:r>
        <w:rPr>
          <w:rFonts w:ascii="Consolas" w:hAnsi="Consolas" w:cs="Consolas"/>
          <w:color w:val="000000"/>
          <w:sz w:val="20"/>
          <w:szCs w:val="20"/>
          <w:lang w:eastAsia="da-DK"/>
        </w:rPr>
        <w:t xml:space="preserve">$username . </w:t>
      </w:r>
      <w:r>
        <w:rPr>
          <w:rFonts w:ascii="Consolas" w:hAnsi="Consolas" w:cs="Consolas"/>
          <w:color w:val="0000C0"/>
          <w:sz w:val="20"/>
          <w:szCs w:val="20"/>
          <w:lang w:eastAsia="da-DK"/>
        </w:rPr>
        <w:t xml:space="preserve">" connected successfully: " </w:t>
      </w:r>
      <w:r>
        <w:rPr>
          <w:rFonts w:ascii="Consolas" w:hAnsi="Consolas" w:cs="Consolas"/>
          <w:color w:val="000000"/>
          <w:sz w:val="20"/>
          <w:szCs w:val="20"/>
          <w:lang w:eastAsia="da-DK"/>
        </w:rPr>
        <w:t>. $conn-&gt;</w:t>
      </w:r>
      <w:r>
        <w:rPr>
          <w:rFonts w:ascii="Consolas" w:hAnsi="Consolas" w:cs="Consolas"/>
          <w:color w:val="0000C0"/>
          <w:sz w:val="20"/>
          <w:szCs w:val="20"/>
          <w:lang w:eastAsia="da-DK"/>
        </w:rPr>
        <w:t>connect_error</w:t>
      </w:r>
      <w:r>
        <w:rPr>
          <w:rFonts w:ascii="Consolas" w:hAnsi="Consolas" w:cs="Consolas"/>
          <w:color w:val="000000"/>
          <w:sz w:val="20"/>
          <w:szCs w:val="20"/>
          <w:lang w:eastAsia="da-DK"/>
        </w:rPr>
        <w:t xml:space="preserve"> . </w:t>
      </w:r>
      <w:r>
        <w:rPr>
          <w:rFonts w:ascii="Consolas" w:hAnsi="Consolas" w:cs="Consolas"/>
          <w:color w:val="0000C0"/>
          <w:sz w:val="20"/>
          <w:szCs w:val="20"/>
          <w:lang w:eastAsia="da-DK"/>
        </w:rPr>
        <w:t>"&lt;br/&gt;&lt;br/&gt;"</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$akey =   </w:t>
      </w:r>
      <w:r>
        <w:rPr>
          <w:rFonts w:ascii="Consolas" w:hAnsi="Consolas" w:cs="Consolas"/>
          <w:b/>
          <w:bCs/>
          <w:color w:val="7F0055"/>
          <w:sz w:val="20"/>
          <w:szCs w:val="20"/>
          <w:lang w:eastAsia="da-DK"/>
        </w:rPr>
        <w:t>$_POST</w:t>
      </w:r>
      <w:r>
        <w:rPr>
          <w:rFonts w:ascii="Consolas" w:hAnsi="Consolas" w:cs="Consolas"/>
          <w:color w:val="000000"/>
          <w:sz w:val="20"/>
          <w:szCs w:val="20"/>
          <w:lang w:eastAsia="da-DK"/>
        </w:rPr>
        <w:t>[</w:t>
      </w:r>
      <w:r>
        <w:rPr>
          <w:rFonts w:ascii="Consolas" w:hAnsi="Consolas" w:cs="Consolas"/>
          <w:color w:val="0000C0"/>
          <w:sz w:val="20"/>
          <w:szCs w:val="20"/>
          <w:lang w:eastAsia="da-DK"/>
        </w:rPr>
        <w:t>"akey"</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$avalue = </w:t>
      </w:r>
      <w:r>
        <w:rPr>
          <w:rFonts w:ascii="Consolas" w:hAnsi="Consolas" w:cs="Consolas"/>
          <w:b/>
          <w:bCs/>
          <w:color w:val="7F0055"/>
          <w:sz w:val="20"/>
          <w:szCs w:val="20"/>
          <w:lang w:eastAsia="da-DK"/>
        </w:rPr>
        <w:t>$_POST</w:t>
      </w:r>
      <w:r>
        <w:rPr>
          <w:rFonts w:ascii="Consolas" w:hAnsi="Consolas" w:cs="Consolas"/>
          <w:color w:val="000000"/>
          <w:sz w:val="20"/>
          <w:szCs w:val="20"/>
          <w:lang w:eastAsia="da-DK"/>
        </w:rPr>
        <w:t>[</w:t>
      </w:r>
      <w:r>
        <w:rPr>
          <w:rFonts w:ascii="Consolas" w:hAnsi="Consolas" w:cs="Consolas"/>
          <w:color w:val="0000C0"/>
          <w:sz w:val="20"/>
          <w:szCs w:val="20"/>
          <w:lang w:eastAsia="da-DK"/>
        </w:rPr>
        <w:t>"avalue"</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$sql=</w:t>
      </w:r>
      <w:r>
        <w:rPr>
          <w:rFonts w:ascii="Consolas" w:hAnsi="Consolas" w:cs="Consolas"/>
          <w:color w:val="0000C0"/>
          <w:sz w:val="20"/>
          <w:szCs w:val="20"/>
          <w:lang w:eastAsia="da-DK"/>
        </w:rPr>
        <w:t>"INSERT INTO mysql.phpdemo (createTs, theKey, theValue) VALUES (current_timestamp, '</w:t>
      </w:r>
      <w:r>
        <w:rPr>
          <w:rFonts w:ascii="Consolas" w:hAnsi="Consolas" w:cs="Consolas"/>
          <w:color w:val="000000"/>
          <w:sz w:val="20"/>
          <w:szCs w:val="20"/>
          <w:lang w:eastAsia="da-DK"/>
        </w:rPr>
        <w:t>$akey</w:t>
      </w:r>
      <w:r>
        <w:rPr>
          <w:rFonts w:ascii="Consolas" w:hAnsi="Consolas" w:cs="Consolas"/>
          <w:color w:val="0000C0"/>
          <w:sz w:val="20"/>
          <w:szCs w:val="20"/>
          <w:lang w:eastAsia="da-DK"/>
        </w:rPr>
        <w:t>', '</w:t>
      </w:r>
      <w:r>
        <w:rPr>
          <w:rFonts w:ascii="Consolas" w:hAnsi="Consolas" w:cs="Consolas"/>
          <w:color w:val="000000"/>
          <w:sz w:val="20"/>
          <w:szCs w:val="20"/>
          <w:lang w:eastAsia="da-DK"/>
        </w:rPr>
        <w:t>$avalue</w:t>
      </w:r>
      <w:r>
        <w:rPr>
          <w:rFonts w:ascii="Consolas" w:hAnsi="Consolas" w:cs="Consolas"/>
          <w:color w:val="0000C0"/>
          <w:sz w:val="20"/>
          <w:szCs w:val="20"/>
          <w:lang w:eastAsia="da-DK"/>
        </w:rPr>
        <w:t>');"</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 xml:space="preserve">echo </w:t>
      </w:r>
      <w:r>
        <w:rPr>
          <w:rFonts w:ascii="Consolas" w:hAnsi="Consolas" w:cs="Consolas"/>
          <w:color w:val="0000C0"/>
          <w:sz w:val="20"/>
          <w:szCs w:val="20"/>
          <w:lang w:eastAsia="da-DK"/>
        </w:rPr>
        <w:t xml:space="preserve">"Executing: " </w:t>
      </w:r>
      <w:r>
        <w:rPr>
          <w:rFonts w:ascii="Consolas" w:hAnsi="Consolas" w:cs="Consolas"/>
          <w:color w:val="000000"/>
          <w:sz w:val="20"/>
          <w:szCs w:val="20"/>
          <w:lang w:eastAsia="da-DK"/>
        </w:rPr>
        <w:t>. $sql;</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"&lt;br/&gt;"</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$result=$conn-&gt;query($sql);</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"Result %s&lt;br/&gt;"</w:t>
      </w:r>
      <w:r>
        <w:rPr>
          <w:rFonts w:ascii="Consolas" w:hAnsi="Consolas" w:cs="Consolas"/>
          <w:color w:val="000000"/>
          <w:sz w:val="20"/>
          <w:szCs w:val="20"/>
          <w:lang w:eastAsia="da-DK"/>
        </w:rPr>
        <w:t>, $result);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if</w:t>
      </w:r>
      <w:r>
        <w:rPr>
          <w:rFonts w:ascii="Consolas" w:hAnsi="Consolas" w:cs="Consolas"/>
          <w:color w:val="000000"/>
          <w:sz w:val="20"/>
          <w:szCs w:val="20"/>
          <w:lang w:eastAsia="da-DK"/>
        </w:rPr>
        <w:t xml:space="preserve">($result) {  </w:t>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"%s er gennemført&lt;br/&gt;"</w:t>
      </w:r>
      <w:r>
        <w:rPr>
          <w:rFonts w:ascii="Consolas" w:hAnsi="Consolas" w:cs="Consolas"/>
          <w:color w:val="000000"/>
          <w:sz w:val="20"/>
          <w:szCs w:val="20"/>
          <w:lang w:eastAsia="da-DK"/>
        </w:rPr>
        <w:t>, $sql); }</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 xml:space="preserve">else </w:t>
      </w:r>
      <w:r>
        <w:rPr>
          <w:rFonts w:ascii="Consolas" w:hAnsi="Consolas" w:cs="Consolas"/>
          <w:color w:val="000000"/>
          <w:sz w:val="20"/>
          <w:szCs w:val="20"/>
          <w:lang w:eastAsia="da-DK"/>
        </w:rPr>
        <w:t xml:space="preserve">{  </w:t>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"%s fejlede&lt;br/&gt;"</w:t>
      </w:r>
      <w:r>
        <w:rPr>
          <w:rFonts w:ascii="Consolas" w:hAnsi="Consolas" w:cs="Consolas"/>
          <w:color w:val="000000"/>
          <w:sz w:val="20"/>
          <w:szCs w:val="20"/>
          <w:lang w:eastAsia="da-DK"/>
        </w:rPr>
        <w:t>, $sql); }</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$sql=</w:t>
      </w:r>
      <w:r>
        <w:rPr>
          <w:rFonts w:ascii="Consolas" w:hAnsi="Consolas" w:cs="Consolas"/>
          <w:color w:val="0000C0"/>
          <w:sz w:val="20"/>
          <w:szCs w:val="20"/>
          <w:lang w:eastAsia="da-DK"/>
        </w:rPr>
        <w:t>"select * from mysql.phpdemo where createTs=(select max(createTs)) from mysql.phpdemo)"</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$sql=</w:t>
      </w:r>
      <w:r>
        <w:rPr>
          <w:rFonts w:ascii="Consolas" w:hAnsi="Consolas" w:cs="Consolas"/>
          <w:color w:val="0000C0"/>
          <w:sz w:val="20"/>
          <w:szCs w:val="20"/>
          <w:lang w:eastAsia="da-DK"/>
        </w:rPr>
        <w:t>"select * from mysql.phpdemo order by createTs desc limit 1"</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 xml:space="preserve">echo </w:t>
      </w:r>
      <w:r>
        <w:rPr>
          <w:rFonts w:ascii="Consolas" w:hAnsi="Consolas" w:cs="Consolas"/>
          <w:color w:val="0000C0"/>
          <w:sz w:val="20"/>
          <w:szCs w:val="20"/>
          <w:lang w:eastAsia="da-DK"/>
        </w:rPr>
        <w:t xml:space="preserve">"Executing: " </w:t>
      </w:r>
      <w:r>
        <w:rPr>
          <w:rFonts w:ascii="Consolas" w:hAnsi="Consolas" w:cs="Consolas"/>
          <w:color w:val="000000"/>
          <w:sz w:val="20"/>
          <w:szCs w:val="20"/>
          <w:lang w:eastAsia="da-DK"/>
        </w:rPr>
        <w:t>. $sql;</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"&lt;br/&gt;"</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$result=$conn-&gt;query($sql);</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if</w:t>
      </w:r>
      <w:r>
        <w:rPr>
          <w:rFonts w:ascii="Consolas" w:hAnsi="Consolas" w:cs="Consolas"/>
          <w:color w:val="000000"/>
          <w:sz w:val="20"/>
          <w:szCs w:val="20"/>
          <w:lang w:eastAsia="da-DK"/>
        </w:rPr>
        <w:t>($result) {</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b/>
          <w:bCs/>
          <w:color w:val="7F0055"/>
          <w:sz w:val="20"/>
          <w:szCs w:val="20"/>
          <w:lang w:eastAsia="da-DK"/>
        </w:rPr>
        <w:t xml:space="preserve">echo </w:t>
      </w:r>
      <w:r>
        <w:rPr>
          <w:rFonts w:ascii="Consolas" w:hAnsi="Consolas" w:cs="Consolas"/>
          <w:color w:val="0000C0"/>
          <w:sz w:val="20"/>
          <w:szCs w:val="20"/>
          <w:lang w:eastAsia="da-DK"/>
        </w:rPr>
        <w:t>"Det sidst persisterede: "</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b/>
          <w:bCs/>
          <w:color w:val="7F0055"/>
          <w:sz w:val="20"/>
          <w:szCs w:val="20"/>
          <w:lang w:eastAsia="da-DK"/>
        </w:rPr>
        <w:t>while</w:t>
      </w:r>
      <w:r>
        <w:rPr>
          <w:rFonts w:ascii="Consolas" w:hAnsi="Consolas" w:cs="Consolas"/>
          <w:color w:val="000000"/>
          <w:sz w:val="20"/>
          <w:szCs w:val="20"/>
          <w:lang w:eastAsia="da-DK"/>
        </w:rPr>
        <w:t xml:space="preserve">($row = </w:t>
      </w:r>
      <w:r>
        <w:rPr>
          <w:rFonts w:ascii="Consolas" w:hAnsi="Consolas" w:cs="Consolas"/>
          <w:i/>
          <w:iCs/>
          <w:color w:val="000000"/>
          <w:sz w:val="20"/>
          <w:szCs w:val="20"/>
          <w:lang w:eastAsia="da-DK"/>
        </w:rPr>
        <w:t>mysqli_fetch_array</w:t>
      </w:r>
      <w:r>
        <w:rPr>
          <w:rFonts w:ascii="Consolas" w:hAnsi="Consolas" w:cs="Consolas"/>
          <w:color w:val="000000"/>
          <w:sz w:val="20"/>
          <w:szCs w:val="20"/>
          <w:lang w:eastAsia="da-DK"/>
        </w:rPr>
        <w:t>($result)) {</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color w:val="000000"/>
          <w:sz w:val="20"/>
          <w:szCs w:val="20"/>
          <w:lang w:eastAsia="da-DK"/>
        </w:rPr>
        <w:tab/>
      </w:r>
      <w:r>
        <w:rPr>
          <w:rFonts w:ascii="Consolas" w:hAnsi="Consolas" w:cs="Consolas"/>
          <w:b/>
          <w:bCs/>
          <w:color w:val="7F0055"/>
          <w:sz w:val="20"/>
          <w:szCs w:val="20"/>
          <w:lang w:eastAsia="da-DK"/>
        </w:rPr>
        <w:t>for</w:t>
      </w:r>
      <w:r>
        <w:rPr>
          <w:rFonts w:ascii="Consolas" w:hAnsi="Consolas" w:cs="Consolas"/>
          <w:color w:val="000000"/>
          <w:sz w:val="20"/>
          <w:szCs w:val="20"/>
          <w:lang w:eastAsia="da-DK"/>
        </w:rPr>
        <w:t>($i=0; $i&lt;3; $i++) {</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color w:val="000000"/>
          <w:sz w:val="20"/>
          <w:szCs w:val="20"/>
          <w:lang w:eastAsia="da-DK"/>
        </w:rPr>
        <w:tab/>
      </w:r>
      <w:r>
        <w:rPr>
          <w:rFonts w:ascii="Consolas" w:hAnsi="Consolas" w:cs="Consolas"/>
          <w:color w:val="000000"/>
          <w:sz w:val="20"/>
          <w:szCs w:val="20"/>
          <w:lang w:eastAsia="da-DK"/>
        </w:rPr>
        <w:tab/>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"%s "</w:t>
      </w:r>
      <w:r>
        <w:rPr>
          <w:rFonts w:ascii="Consolas" w:hAnsi="Consolas" w:cs="Consolas"/>
          <w:color w:val="000000"/>
          <w:sz w:val="20"/>
          <w:szCs w:val="20"/>
          <w:lang w:eastAsia="da-DK"/>
        </w:rPr>
        <w:t>, $row[$i]);</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color w:val="000000"/>
          <w:sz w:val="20"/>
          <w:szCs w:val="20"/>
          <w:lang w:eastAsia="da-DK"/>
        </w:rPr>
        <w:tab/>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color w:val="000000"/>
          <w:sz w:val="20"/>
          <w:szCs w:val="20"/>
          <w:lang w:eastAsia="da-DK"/>
        </w:rPr>
        <w:tab/>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"&lt;br/&gt;"</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 xml:space="preserve">echo </w:t>
      </w:r>
      <w:r>
        <w:rPr>
          <w:rFonts w:ascii="Consolas" w:hAnsi="Consolas" w:cs="Consolas"/>
          <w:color w:val="000000"/>
          <w:sz w:val="20"/>
          <w:szCs w:val="20"/>
          <w:lang w:eastAsia="da-DK"/>
        </w:rPr>
        <w:t>$conn-&gt;close()?</w:t>
      </w:r>
      <w:r>
        <w:rPr>
          <w:rFonts w:ascii="Consolas" w:hAnsi="Consolas" w:cs="Consolas"/>
          <w:color w:val="0000C0"/>
          <w:sz w:val="20"/>
          <w:szCs w:val="20"/>
          <w:lang w:eastAsia="da-DK"/>
        </w:rPr>
        <w:t>"Conn closed"</w:t>
      </w:r>
      <w:r>
        <w:rPr>
          <w:rFonts w:ascii="Consolas" w:hAnsi="Consolas" w:cs="Consolas"/>
          <w:color w:val="000000"/>
          <w:sz w:val="20"/>
          <w:szCs w:val="20"/>
          <w:lang w:eastAsia="da-DK"/>
        </w:rPr>
        <w:t>:</w:t>
      </w:r>
      <w:r>
        <w:rPr>
          <w:rFonts w:ascii="Consolas" w:hAnsi="Consolas" w:cs="Consolas"/>
          <w:color w:val="0000C0"/>
          <w:sz w:val="20"/>
          <w:szCs w:val="20"/>
          <w:lang w:eastAsia="da-DK"/>
        </w:rPr>
        <w:t>"Error closing connection"</w:t>
      </w:r>
      <w:r>
        <w:rPr>
          <w:rFonts w:ascii="Consolas" w:hAnsi="Consolas" w:cs="Consolas"/>
          <w:color w:val="000000"/>
          <w:sz w:val="20"/>
          <w:szCs w:val="20"/>
          <w:lang w:eastAsia="da-DK"/>
        </w:rPr>
        <w:t>;</w:t>
      </w: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p>
    <w:p w:rsidR="001B750F" w:rsidRDefault="001B750F" w:rsidP="001B750F">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20"/>
          <w:szCs w:val="20"/>
          <w:lang w:eastAsia="da-DK"/>
        </w:rPr>
      </w:pPr>
      <w:r>
        <w:rPr>
          <w:rFonts w:ascii="Consolas" w:hAnsi="Consolas" w:cs="Consolas"/>
          <w:color w:val="FF0000"/>
          <w:sz w:val="20"/>
          <w:szCs w:val="20"/>
          <w:lang w:eastAsia="da-DK"/>
        </w:rPr>
        <w:t>?&gt;</w:t>
      </w:r>
    </w:p>
    <w:p w:rsidR="001B750F" w:rsidRDefault="001B750F" w:rsidP="001B750F">
      <w:pPr>
        <w:pBdr>
          <w:top w:val="single" w:sz="4" w:space="1" w:color="auto"/>
          <w:left w:val="single" w:sz="4" w:space="4" w:color="auto"/>
          <w:bottom w:val="single" w:sz="4" w:space="1" w:color="auto"/>
          <w:right w:val="single" w:sz="4" w:space="4" w:color="auto"/>
        </w:pBdr>
      </w:pPr>
      <w:r>
        <w:rPr>
          <w:rFonts w:ascii="Consolas" w:hAnsi="Consolas" w:cs="Consolas"/>
          <w:color w:val="008080"/>
          <w:sz w:val="20"/>
          <w:szCs w:val="20"/>
          <w:lang w:eastAsia="da-DK"/>
        </w:rPr>
        <w:t>&lt;/</w:t>
      </w:r>
      <w:r>
        <w:rPr>
          <w:rFonts w:ascii="Consolas" w:hAnsi="Consolas" w:cs="Consolas"/>
          <w:color w:val="3F7F7F"/>
          <w:sz w:val="20"/>
          <w:szCs w:val="20"/>
          <w:lang w:eastAsia="da-DK"/>
        </w:rPr>
        <w:t>body</w:t>
      </w:r>
      <w:r>
        <w:rPr>
          <w:rFonts w:ascii="Consolas" w:hAnsi="Consolas" w:cs="Consolas"/>
          <w:color w:val="008080"/>
          <w:sz w:val="20"/>
          <w:szCs w:val="20"/>
          <w:lang w:eastAsia="da-DK"/>
        </w:rPr>
        <w:t>&gt;&lt;/</w:t>
      </w:r>
      <w:r>
        <w:rPr>
          <w:rFonts w:ascii="Consolas" w:hAnsi="Consolas" w:cs="Consolas"/>
          <w:color w:val="3F7F7F"/>
          <w:sz w:val="20"/>
          <w:szCs w:val="20"/>
          <w:highlight w:val="lightGray"/>
          <w:lang w:eastAsia="da-DK"/>
        </w:rPr>
        <w:t>html</w:t>
      </w:r>
      <w:r>
        <w:rPr>
          <w:rFonts w:ascii="Consolas" w:hAnsi="Consolas" w:cs="Consolas"/>
          <w:color w:val="008080"/>
          <w:sz w:val="20"/>
          <w:szCs w:val="20"/>
          <w:lang w:eastAsia="da-DK"/>
        </w:rPr>
        <w:t>&gt;</w:t>
      </w:r>
    </w:p>
    <w:p w:rsidR="001B750F" w:rsidRDefault="001B750F" w:rsidP="00F15554"/>
    <w:p w:rsidR="001B750F" w:rsidRDefault="001B750F" w:rsidP="00F15554">
      <w:pPr>
        <w:pBdr>
          <w:bottom w:val="single" w:sz="6" w:space="1" w:color="auto"/>
        </w:pBdr>
      </w:pPr>
    </w:p>
    <w:p w:rsidR="001B750F" w:rsidRDefault="001B750F" w:rsidP="00F15554"/>
    <w:p w:rsidR="001B750F" w:rsidRDefault="001B750F" w:rsidP="00F15554"/>
    <w:p w:rsidR="0008100E" w:rsidRDefault="0008100E" w:rsidP="0008100E">
      <w:r>
        <w:t>Nedenstående PHP-script er noget rod at se på og det eksisterer da også kun for at kunne se, hvordan PHP og processen med at få en LAMP/WAMP-</w:t>
      </w:r>
      <w:r w:rsidRPr="00F15554">
        <w:t xml:space="preserve">applikation </w:t>
      </w:r>
      <w:r>
        <w:t>til at køre i praksis fungerer. Scriptet er skrevet på få minutter og deployment består også i en meget simpel operation: Kopier PHP-filen til den folder, Apache skal læse den fra.</w:t>
      </w:r>
    </w:p>
    <w:p w:rsidR="001B750F" w:rsidRDefault="001B750F" w:rsidP="00F15554"/>
    <w:p w:rsidR="00DD689F" w:rsidRDefault="00DD689F" w:rsidP="00F15554"/>
    <w:p w:rsidR="00DD689F" w:rsidRDefault="00DD689F" w:rsidP="00F15554">
      <w:r>
        <w:t>Scriptet opretter en række i en tabel, læser den tilbage og display’er den på en web-side.</w:t>
      </w:r>
    </w:p>
    <w:p w:rsidR="008E2D73" w:rsidRDefault="008E2D73" w:rsidP="004E2147"/>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8080"/>
          <w:sz w:val="20"/>
          <w:szCs w:val="20"/>
          <w:lang w:eastAsia="da-DK"/>
        </w:rPr>
        <w:t>&lt;</w:t>
      </w:r>
      <w:r>
        <w:rPr>
          <w:rFonts w:ascii="Consolas" w:hAnsi="Consolas" w:cs="Consolas"/>
          <w:color w:val="3F7F7F"/>
          <w:sz w:val="20"/>
          <w:szCs w:val="20"/>
          <w:highlight w:val="lightGray"/>
          <w:lang w:eastAsia="da-DK"/>
        </w:rPr>
        <w:t>html</w:t>
      </w:r>
      <w:r>
        <w:rPr>
          <w:rFonts w:ascii="Consolas" w:hAnsi="Consolas" w:cs="Consolas"/>
          <w:color w:val="008080"/>
          <w:sz w:val="20"/>
          <w:szCs w:val="20"/>
          <w:lang w:eastAsia="da-DK"/>
        </w:rPr>
        <w:t>&gt;&lt;</w:t>
      </w:r>
      <w:r>
        <w:rPr>
          <w:rFonts w:ascii="Consolas" w:hAnsi="Consolas" w:cs="Consolas"/>
          <w:color w:val="3F7F7F"/>
          <w:sz w:val="20"/>
          <w:szCs w:val="20"/>
          <w:lang w:eastAsia="da-DK"/>
        </w:rPr>
        <w:t>body</w:t>
      </w:r>
      <w:r>
        <w:rPr>
          <w:rFonts w:ascii="Consolas" w:hAnsi="Consolas" w:cs="Consolas"/>
          <w:color w:val="008080"/>
          <w:sz w:val="20"/>
          <w:szCs w:val="20"/>
          <w:lang w:eastAsia="da-DK"/>
        </w:rPr>
        <w:t>&gt;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FF0000"/>
          <w:sz w:val="20"/>
          <w:szCs w:val="20"/>
          <w:lang w:eastAsia="da-DK"/>
        </w:rPr>
        <w:t>&lt;?php</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 xml:space="preserve">echo </w:t>
      </w:r>
      <w:r>
        <w:rPr>
          <w:rFonts w:ascii="Consolas" w:hAnsi="Consolas" w:cs="Consolas"/>
          <w:color w:val="0000C0"/>
          <w:sz w:val="20"/>
          <w:szCs w:val="20"/>
          <w:lang w:eastAsia="da-DK"/>
        </w:rPr>
        <w:t>"php is running&lt;br/&gt;&lt;br/&gt;&lt;br/&gt;&lt;br/&gt;"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$servername = </w:t>
      </w:r>
      <w:r>
        <w:rPr>
          <w:rFonts w:ascii="Consolas" w:hAnsi="Consolas" w:cs="Consolas"/>
          <w:color w:val="0000C0"/>
          <w:sz w:val="20"/>
          <w:szCs w:val="20"/>
          <w:lang w:eastAsia="da-DK"/>
        </w:rPr>
        <w:t>"localhost"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lastRenderedPageBreak/>
        <w:t xml:space="preserve">$username = </w:t>
      </w:r>
      <w:r>
        <w:rPr>
          <w:rFonts w:ascii="Consolas" w:hAnsi="Consolas" w:cs="Consolas"/>
          <w:color w:val="0000C0"/>
          <w:sz w:val="20"/>
          <w:szCs w:val="20"/>
          <w:lang w:eastAsia="da-DK"/>
        </w:rPr>
        <w:t>"claus"</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$password = </w:t>
      </w:r>
      <w:r>
        <w:rPr>
          <w:rFonts w:ascii="Consolas" w:hAnsi="Consolas" w:cs="Consolas"/>
          <w:color w:val="0000C0"/>
          <w:sz w:val="20"/>
          <w:szCs w:val="20"/>
          <w:lang w:eastAsia="da-DK"/>
        </w:rPr>
        <w: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 xml:space="preserve">echo </w:t>
      </w:r>
      <w:r>
        <w:rPr>
          <w:rFonts w:ascii="Consolas" w:hAnsi="Consolas" w:cs="Consolas"/>
          <w:color w:val="0000C0"/>
          <w:sz w:val="20"/>
          <w:szCs w:val="20"/>
          <w:lang w:eastAsia="da-DK"/>
        </w:rPr>
        <w:t xml:space="preserve">"username </w:t>
      </w:r>
      <w:r>
        <w:rPr>
          <w:rFonts w:ascii="Consolas" w:hAnsi="Consolas" w:cs="Consolas"/>
          <w:color w:val="000000"/>
          <w:sz w:val="20"/>
          <w:szCs w:val="20"/>
          <w:lang w:eastAsia="da-DK"/>
        </w:rPr>
        <w:t>$username</w:t>
      </w:r>
      <w:r>
        <w:rPr>
          <w:rFonts w:ascii="Consolas" w:hAnsi="Consolas" w:cs="Consolas"/>
          <w:color w:val="0000C0"/>
          <w:sz w:val="20"/>
          <w:szCs w:val="20"/>
          <w:lang w:eastAsia="da-DK"/>
        </w:rPr>
        <w:t>&lt;br/&gt;"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 xml:space="preserve">echo </w:t>
      </w:r>
      <w:r>
        <w:rPr>
          <w:rFonts w:ascii="Consolas" w:hAnsi="Consolas" w:cs="Consolas"/>
          <w:color w:val="0000C0"/>
          <w:sz w:val="20"/>
          <w:szCs w:val="20"/>
          <w:lang w:eastAsia="da-DK"/>
        </w:rPr>
        <w:t>'username $username&lt;br/&gt;'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$conn = </w:t>
      </w:r>
      <w:r>
        <w:rPr>
          <w:rFonts w:ascii="Consolas" w:hAnsi="Consolas" w:cs="Consolas"/>
          <w:b/>
          <w:bCs/>
          <w:color w:val="7F0055"/>
          <w:sz w:val="20"/>
          <w:szCs w:val="20"/>
          <w:lang w:eastAsia="da-DK"/>
        </w:rPr>
        <w:t xml:space="preserve">new </w:t>
      </w:r>
      <w:r>
        <w:rPr>
          <w:rFonts w:ascii="Consolas" w:hAnsi="Consolas" w:cs="Consolas"/>
          <w:color w:val="005032"/>
          <w:sz w:val="20"/>
          <w:szCs w:val="20"/>
          <w:lang w:eastAsia="da-DK"/>
        </w:rPr>
        <w:t>mysqli</w:t>
      </w:r>
      <w:r>
        <w:rPr>
          <w:rFonts w:ascii="Consolas" w:hAnsi="Consolas" w:cs="Consolas"/>
          <w:color w:val="000000"/>
          <w:sz w:val="20"/>
          <w:szCs w:val="20"/>
          <w:lang w:eastAsia="da-DK"/>
        </w:rPr>
        <w:t xml:space="preserve">($servername, </w:t>
      </w:r>
      <w:r>
        <w:rPr>
          <w:rFonts w:ascii="Consolas" w:hAnsi="Consolas" w:cs="Consolas"/>
          <w:color w:val="0000C0"/>
          <w:sz w:val="20"/>
          <w:szCs w:val="20"/>
          <w:lang w:eastAsia="da-DK"/>
        </w:rPr>
        <w:t>"root"</w:t>
      </w:r>
      <w:r>
        <w:rPr>
          <w:rFonts w:ascii="Consolas" w:hAnsi="Consolas" w:cs="Consolas"/>
          <w:color w:val="000000"/>
          <w:sz w:val="20"/>
          <w:szCs w:val="20"/>
          <w:lang w:eastAsia="da-DK"/>
        </w:rPr>
        <w:t xml:space="preserve">, </w:t>
      </w:r>
      <w:r>
        <w:rPr>
          <w:rFonts w:ascii="Consolas" w:hAnsi="Consolas" w:cs="Consolas"/>
          <w:color w:val="0000C0"/>
          <w:sz w:val="20"/>
          <w:szCs w:val="20"/>
          <w:lang w:eastAsia="da-DK"/>
        </w:rPr>
        <w: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i/>
          <w:iCs/>
          <w:color w:val="000000"/>
          <w:sz w:val="20"/>
          <w:szCs w:val="20"/>
          <w:lang w:eastAsia="da-DK"/>
        </w:rPr>
        <w:t>mysqli_select_db</w:t>
      </w:r>
      <w:r>
        <w:rPr>
          <w:rFonts w:ascii="Consolas" w:hAnsi="Consolas" w:cs="Consolas"/>
          <w:color w:val="000000"/>
          <w:sz w:val="20"/>
          <w:szCs w:val="20"/>
          <w:lang w:eastAsia="da-DK"/>
        </w:rPr>
        <w:t xml:space="preserve">($conn, </w:t>
      </w:r>
      <w:r>
        <w:rPr>
          <w:rFonts w:ascii="Consolas" w:hAnsi="Consolas" w:cs="Consolas"/>
          <w:color w:val="0000C0"/>
          <w:sz w:val="20"/>
          <w:szCs w:val="20"/>
          <w:lang w:eastAsia="da-DK"/>
        </w:rPr>
        <w:t>'mydb'</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 xml:space="preserve">if </w:t>
      </w:r>
      <w:r>
        <w:rPr>
          <w:rFonts w:ascii="Consolas" w:hAnsi="Consolas" w:cs="Consolas"/>
          <w:color w:val="000000"/>
          <w:sz w:val="20"/>
          <w:szCs w:val="20"/>
          <w:lang w:eastAsia="da-DK"/>
        </w:rPr>
        <w:t>(!$conn) {</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i/>
          <w:iCs/>
          <w:color w:val="000000"/>
          <w:sz w:val="20"/>
          <w:szCs w:val="20"/>
          <w:lang w:eastAsia="da-DK"/>
        </w:rPr>
        <w:t>die</w:t>
      </w:r>
      <w:r>
        <w:rPr>
          <w:rFonts w:ascii="Consolas" w:hAnsi="Consolas" w:cs="Consolas"/>
          <w:color w:val="000000"/>
          <w:sz w:val="20"/>
          <w:szCs w:val="20"/>
          <w:lang w:eastAsia="da-DK"/>
        </w:rPr>
        <w:t>(</w:t>
      </w:r>
      <w:r>
        <w:rPr>
          <w:rFonts w:ascii="Consolas" w:hAnsi="Consolas" w:cs="Consolas"/>
          <w:color w:val="0000C0"/>
          <w:sz w:val="20"/>
          <w:szCs w:val="20"/>
          <w:lang w:eastAsia="da-DK"/>
        </w:rPr>
        <w:t xml:space="preserve">"Connection failed: " </w:t>
      </w:r>
      <w:r>
        <w:rPr>
          <w:rFonts w:ascii="Consolas" w:hAnsi="Consolas" w:cs="Consolas"/>
          <w:color w:val="000000"/>
          <w:sz w:val="20"/>
          <w:szCs w:val="20"/>
          <w:lang w:eastAsia="da-DK"/>
        </w:rPr>
        <w:t>. $conn-&gt;</w:t>
      </w:r>
      <w:r>
        <w:rPr>
          <w:rFonts w:ascii="Consolas" w:hAnsi="Consolas" w:cs="Consolas"/>
          <w:color w:val="0000C0"/>
          <w:sz w:val="20"/>
          <w:szCs w:val="20"/>
          <w:lang w:eastAsia="da-DK"/>
        </w:rPr>
        <w:t>connect_error</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 xml:space="preserve">} </w:t>
      </w:r>
      <w:r>
        <w:rPr>
          <w:rFonts w:ascii="Consolas" w:hAnsi="Consolas" w:cs="Consolas"/>
          <w:b/>
          <w:bCs/>
          <w:color w:val="7F0055"/>
          <w:sz w:val="20"/>
          <w:szCs w:val="20"/>
          <w:lang w:eastAsia="da-DK"/>
        </w:rPr>
        <w:t>else</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b/>
          <w:bCs/>
          <w:color w:val="7F0055"/>
          <w:sz w:val="20"/>
          <w:szCs w:val="20"/>
          <w:lang w:eastAsia="da-DK"/>
        </w:rPr>
        <w:tab/>
        <w:t xml:space="preserve">echo </w:t>
      </w:r>
      <w:r>
        <w:rPr>
          <w:rFonts w:ascii="Consolas" w:hAnsi="Consolas" w:cs="Consolas"/>
          <w:color w:val="000000"/>
          <w:sz w:val="20"/>
          <w:szCs w:val="20"/>
          <w:lang w:eastAsia="da-DK"/>
        </w:rPr>
        <w:t xml:space="preserve">$username . </w:t>
      </w:r>
      <w:r>
        <w:rPr>
          <w:rFonts w:ascii="Consolas" w:hAnsi="Consolas" w:cs="Consolas"/>
          <w:color w:val="0000C0"/>
          <w:sz w:val="20"/>
          <w:szCs w:val="20"/>
          <w:lang w:eastAsia="da-DK"/>
        </w:rPr>
        <w:t xml:space="preserve">" connected successfully: " </w:t>
      </w:r>
      <w:r>
        <w:rPr>
          <w:rFonts w:ascii="Consolas" w:hAnsi="Consolas" w:cs="Consolas"/>
          <w:color w:val="000000"/>
          <w:sz w:val="20"/>
          <w:szCs w:val="20"/>
          <w:lang w:eastAsia="da-DK"/>
        </w:rPr>
        <w:t>. $conn-&gt;</w:t>
      </w:r>
      <w:r>
        <w:rPr>
          <w:rFonts w:ascii="Consolas" w:hAnsi="Consolas" w:cs="Consolas"/>
          <w:color w:val="0000C0"/>
          <w:sz w:val="20"/>
          <w:szCs w:val="20"/>
          <w:lang w:eastAsia="da-DK"/>
        </w:rPr>
        <w:t>connect_error</w:t>
      </w:r>
      <w:r>
        <w:rPr>
          <w:rFonts w:ascii="Consolas" w:hAnsi="Consolas" w:cs="Consolas"/>
          <w:color w:val="000000"/>
          <w:sz w:val="20"/>
          <w:szCs w:val="20"/>
          <w:lang w:eastAsia="da-DK"/>
        </w:rPr>
        <w:t xml:space="preserve"> . </w:t>
      </w:r>
      <w:r>
        <w:rPr>
          <w:rFonts w:ascii="Consolas" w:hAnsi="Consolas" w:cs="Consolas"/>
          <w:color w:val="0000C0"/>
          <w:sz w:val="20"/>
          <w:szCs w:val="20"/>
          <w:lang w:eastAsia="da-DK"/>
        </w:rPr>
        <w:t>"&lt;br/&gt;&lt;br/&gt;"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$sql=</w:t>
      </w:r>
      <w:r>
        <w:rPr>
          <w:rFonts w:ascii="Consolas" w:hAnsi="Consolas" w:cs="Consolas"/>
          <w:color w:val="0000C0"/>
          <w:sz w:val="20"/>
          <w:szCs w:val="20"/>
          <w:lang w:eastAsia="da-DK"/>
        </w:rPr>
        <w:t>"INSERT INTO mysql.user (host, user, password, select_priv, insert_priv, update_priv) VALUES ('localhost', 'Gudrun',PASSWORD('guest123'), 'Y', 'Y', 'Y');"</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b/>
          <w:bCs/>
          <w:color w:val="7F0055"/>
          <w:sz w:val="20"/>
          <w:szCs w:val="20"/>
          <w:lang w:eastAsia="da-DK"/>
        </w:rPr>
        <w:t xml:space="preserve">echo </w:t>
      </w:r>
      <w:r>
        <w:rPr>
          <w:rFonts w:ascii="Consolas" w:hAnsi="Consolas" w:cs="Consolas"/>
          <w:color w:val="0000C0"/>
          <w:sz w:val="20"/>
          <w:szCs w:val="20"/>
          <w:lang w:eastAsia="da-DK"/>
        </w:rPr>
        <w:t xml:space="preserve">"Executing: " </w:t>
      </w:r>
      <w:r>
        <w:rPr>
          <w:rFonts w:ascii="Consolas" w:hAnsi="Consolas" w:cs="Consolas"/>
          <w:color w:val="000000"/>
          <w:sz w:val="20"/>
          <w:szCs w:val="20"/>
          <w:lang w:eastAsia="da-DK"/>
        </w:rPr>
        <w:t>. $sql;</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"&lt;br/&gt;"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$result=$conn-&gt;query($sql);</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"Result %s&lt;br/&gt;"</w:t>
      </w:r>
      <w:r>
        <w:rPr>
          <w:rFonts w:ascii="Consolas" w:hAnsi="Consolas" w:cs="Consolas"/>
          <w:color w:val="000000"/>
          <w:sz w:val="20"/>
          <w:szCs w:val="20"/>
          <w:lang w:eastAsia="da-DK"/>
        </w:rPr>
        <w:t>, $result);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b/>
          <w:bCs/>
          <w:color w:val="7F0055"/>
          <w:sz w:val="20"/>
          <w:szCs w:val="20"/>
          <w:lang w:eastAsia="da-DK"/>
        </w:rPr>
        <w:t>if</w:t>
      </w:r>
      <w:r>
        <w:rPr>
          <w:rFonts w:ascii="Consolas" w:hAnsi="Consolas" w:cs="Consolas"/>
          <w:color w:val="000000"/>
          <w:sz w:val="20"/>
          <w:szCs w:val="20"/>
          <w:lang w:eastAsia="da-DK"/>
        </w:rPr>
        <w:t xml:space="preserve">($result) {  </w:t>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"%s er gennemført&lt;br/&gt;"</w:t>
      </w:r>
      <w:r>
        <w:rPr>
          <w:rFonts w:ascii="Consolas" w:hAnsi="Consolas" w:cs="Consolas"/>
          <w:color w:val="000000"/>
          <w:sz w:val="20"/>
          <w:szCs w:val="20"/>
          <w:lang w:eastAsia="da-DK"/>
        </w:rPr>
        <w:t>, $sql); }</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b/>
          <w:bCs/>
          <w:color w:val="7F0055"/>
          <w:sz w:val="20"/>
          <w:szCs w:val="20"/>
          <w:lang w:eastAsia="da-DK"/>
        </w:rPr>
        <w:t xml:space="preserve">else </w:t>
      </w:r>
      <w:r>
        <w:rPr>
          <w:rFonts w:ascii="Consolas" w:hAnsi="Consolas" w:cs="Consolas"/>
          <w:color w:val="000000"/>
          <w:sz w:val="20"/>
          <w:szCs w:val="20"/>
          <w:lang w:eastAsia="da-DK"/>
        </w:rPr>
        <w:t xml:space="preserve">{  </w:t>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"%s fejlede&lt;br/&gt;"</w:t>
      </w:r>
      <w:r>
        <w:rPr>
          <w:rFonts w:ascii="Consolas" w:hAnsi="Consolas" w:cs="Consolas"/>
          <w:color w:val="000000"/>
          <w:sz w:val="20"/>
          <w:szCs w:val="20"/>
          <w:lang w:eastAsia="da-DK"/>
        </w:rPr>
        <w:t>, $sql); }</w:t>
      </w:r>
    </w:p>
    <w:p w:rsidR="008E2D73" w:rsidRDefault="008E2D73" w:rsidP="008E2D73">
      <w:pPr>
        <w:autoSpaceDE w:val="0"/>
        <w:autoSpaceDN w:val="0"/>
        <w:adjustRightInd w:val="0"/>
        <w:rPr>
          <w:rFonts w:ascii="Consolas" w:hAnsi="Consolas" w:cs="Consolas"/>
          <w:sz w:val="20"/>
          <w:szCs w:val="20"/>
          <w:lang w:eastAsia="da-DK"/>
        </w:rPr>
      </w:pP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$sql=</w:t>
      </w:r>
      <w:r>
        <w:rPr>
          <w:rFonts w:ascii="Consolas" w:hAnsi="Consolas" w:cs="Consolas"/>
          <w:color w:val="0000C0"/>
          <w:sz w:val="20"/>
          <w:szCs w:val="20"/>
          <w:lang w:eastAsia="da-DK"/>
        </w:rPr>
        <w:t>"select * from mysql.user where user='Gudrun'"</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b/>
          <w:bCs/>
          <w:color w:val="7F0055"/>
          <w:sz w:val="20"/>
          <w:szCs w:val="20"/>
          <w:lang w:eastAsia="da-DK"/>
        </w:rPr>
        <w:t xml:space="preserve">echo </w:t>
      </w:r>
      <w:r>
        <w:rPr>
          <w:rFonts w:ascii="Consolas" w:hAnsi="Consolas" w:cs="Consolas"/>
          <w:color w:val="0000C0"/>
          <w:sz w:val="20"/>
          <w:szCs w:val="20"/>
          <w:lang w:eastAsia="da-DK"/>
        </w:rPr>
        <w:t xml:space="preserve">"Executing: " </w:t>
      </w:r>
      <w:r>
        <w:rPr>
          <w:rFonts w:ascii="Consolas" w:hAnsi="Consolas" w:cs="Consolas"/>
          <w:color w:val="000000"/>
          <w:sz w:val="20"/>
          <w:szCs w:val="20"/>
          <w:lang w:eastAsia="da-DK"/>
        </w:rPr>
        <w:t>. $sql;</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"&lt;br/&gt;"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$result=$conn-&gt;query($sql);</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r>
        <w:rPr>
          <w:rFonts w:ascii="Consolas" w:hAnsi="Consolas" w:cs="Consolas"/>
          <w:b/>
          <w:bCs/>
          <w:color w:val="7F0055"/>
          <w:sz w:val="20"/>
          <w:szCs w:val="20"/>
          <w:lang w:eastAsia="da-DK"/>
        </w:rPr>
        <w:t>if</w:t>
      </w:r>
      <w:r>
        <w:rPr>
          <w:rFonts w:ascii="Consolas" w:hAnsi="Consolas" w:cs="Consolas"/>
          <w:color w:val="000000"/>
          <w:sz w:val="20"/>
          <w:szCs w:val="20"/>
          <w:lang w:eastAsia="da-DK"/>
        </w:rPr>
        <w:t>($result) {</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r>
        <w:rPr>
          <w:rFonts w:ascii="Consolas" w:hAnsi="Consolas" w:cs="Consolas"/>
          <w:color w:val="000000"/>
          <w:sz w:val="20"/>
          <w:szCs w:val="20"/>
          <w:lang w:eastAsia="da-DK"/>
        </w:rPr>
        <w:tab/>
      </w:r>
      <w:r>
        <w:rPr>
          <w:rFonts w:ascii="Consolas" w:hAnsi="Consolas" w:cs="Consolas"/>
          <w:b/>
          <w:bCs/>
          <w:color w:val="7F0055"/>
          <w:sz w:val="20"/>
          <w:szCs w:val="20"/>
          <w:lang w:eastAsia="da-DK"/>
        </w:rPr>
        <w:t>while</w:t>
      </w:r>
      <w:r>
        <w:rPr>
          <w:rFonts w:ascii="Consolas" w:hAnsi="Consolas" w:cs="Consolas"/>
          <w:color w:val="000000"/>
          <w:sz w:val="20"/>
          <w:szCs w:val="20"/>
          <w:lang w:eastAsia="da-DK"/>
        </w:rPr>
        <w:t xml:space="preserve">($row = </w:t>
      </w:r>
      <w:r>
        <w:rPr>
          <w:rFonts w:ascii="Consolas" w:hAnsi="Consolas" w:cs="Consolas"/>
          <w:i/>
          <w:iCs/>
          <w:color w:val="000000"/>
          <w:sz w:val="20"/>
          <w:szCs w:val="20"/>
          <w:lang w:eastAsia="da-DK"/>
        </w:rPr>
        <w:t>mysqli_fetch_array</w:t>
      </w:r>
      <w:r>
        <w:rPr>
          <w:rFonts w:ascii="Consolas" w:hAnsi="Consolas" w:cs="Consolas"/>
          <w:color w:val="000000"/>
          <w:sz w:val="20"/>
          <w:szCs w:val="20"/>
          <w:lang w:eastAsia="da-DK"/>
        </w:rPr>
        <w:t>($result)) {</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r>
        <w:rPr>
          <w:rFonts w:ascii="Consolas" w:hAnsi="Consolas" w:cs="Consolas"/>
          <w:color w:val="000000"/>
          <w:sz w:val="20"/>
          <w:szCs w:val="20"/>
          <w:lang w:eastAsia="da-DK"/>
        </w:rPr>
        <w:tab/>
      </w:r>
      <w:r>
        <w:rPr>
          <w:rFonts w:ascii="Consolas" w:hAnsi="Consolas" w:cs="Consolas"/>
          <w:color w:val="000000"/>
          <w:sz w:val="20"/>
          <w:szCs w:val="20"/>
          <w:lang w:eastAsia="da-DK"/>
        </w:rPr>
        <w:tab/>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r>
        <w:rPr>
          <w:rFonts w:ascii="Consolas" w:hAnsi="Consolas" w:cs="Consolas"/>
          <w:color w:val="000000"/>
          <w:sz w:val="20"/>
          <w:szCs w:val="20"/>
          <w:lang w:eastAsia="da-DK"/>
        </w:rPr>
        <w:tab/>
      </w:r>
      <w:r>
        <w:rPr>
          <w:rFonts w:ascii="Consolas" w:hAnsi="Consolas" w:cs="Consolas"/>
          <w:color w:val="000000"/>
          <w:sz w:val="20"/>
          <w:szCs w:val="20"/>
          <w:lang w:eastAsia="da-DK"/>
        </w:rPr>
        <w:tab/>
      </w:r>
      <w:r>
        <w:rPr>
          <w:rFonts w:ascii="Consolas" w:hAnsi="Consolas" w:cs="Consolas"/>
          <w:b/>
          <w:bCs/>
          <w:color w:val="7F0055"/>
          <w:sz w:val="20"/>
          <w:szCs w:val="20"/>
          <w:lang w:eastAsia="da-DK"/>
        </w:rPr>
        <w:t>for</w:t>
      </w:r>
      <w:r>
        <w:rPr>
          <w:rFonts w:ascii="Consolas" w:hAnsi="Consolas" w:cs="Consolas"/>
          <w:color w:val="000000"/>
          <w:sz w:val="20"/>
          <w:szCs w:val="20"/>
          <w:lang w:eastAsia="da-DK"/>
        </w:rPr>
        <w:t>($i=0; $i&lt;21; $i++) {</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r>
        <w:rPr>
          <w:rFonts w:ascii="Consolas" w:hAnsi="Consolas" w:cs="Consolas"/>
          <w:color w:val="000000"/>
          <w:sz w:val="20"/>
          <w:szCs w:val="20"/>
          <w:lang w:eastAsia="da-DK"/>
        </w:rPr>
        <w:tab/>
      </w:r>
      <w:r>
        <w:rPr>
          <w:rFonts w:ascii="Consolas" w:hAnsi="Consolas" w:cs="Consolas"/>
          <w:color w:val="000000"/>
          <w:sz w:val="20"/>
          <w:szCs w:val="20"/>
          <w:lang w:eastAsia="da-DK"/>
        </w:rPr>
        <w:tab/>
      </w:r>
      <w:r>
        <w:rPr>
          <w:rFonts w:ascii="Consolas" w:hAnsi="Consolas" w:cs="Consolas"/>
          <w:color w:val="000000"/>
          <w:sz w:val="20"/>
          <w:szCs w:val="20"/>
          <w:lang w:eastAsia="da-DK"/>
        </w:rPr>
        <w:tab/>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"\t&gt;&gt;%s&lt;&lt;,"</w:t>
      </w:r>
      <w:r>
        <w:rPr>
          <w:rFonts w:ascii="Consolas" w:hAnsi="Consolas" w:cs="Consolas"/>
          <w:color w:val="000000"/>
          <w:sz w:val="20"/>
          <w:szCs w:val="20"/>
          <w:lang w:eastAsia="da-DK"/>
        </w:rPr>
        <w:t>, $row[$i]);</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r>
        <w:rPr>
          <w:rFonts w:ascii="Consolas" w:hAnsi="Consolas" w:cs="Consolas"/>
          <w:color w:val="000000"/>
          <w:sz w:val="20"/>
          <w:szCs w:val="20"/>
          <w:lang w:eastAsia="da-DK"/>
        </w:rPr>
        <w:tab/>
      </w:r>
      <w:r>
        <w:rPr>
          <w:rFonts w:ascii="Consolas" w:hAnsi="Consolas" w:cs="Consolas"/>
          <w:color w:val="000000"/>
          <w:sz w:val="20"/>
          <w:szCs w:val="20"/>
          <w:lang w:eastAsia="da-DK"/>
        </w:rPr>
        <w:tab/>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r>
        <w:rPr>
          <w:rFonts w:ascii="Consolas" w:hAnsi="Consolas" w:cs="Consolas"/>
          <w:color w:val="000000"/>
          <w:sz w:val="20"/>
          <w:szCs w:val="20"/>
          <w:lang w:eastAsia="da-DK"/>
        </w:rPr>
        <w:tab/>
      </w:r>
      <w:r>
        <w:rPr>
          <w:rFonts w:ascii="Consolas" w:hAnsi="Consolas" w:cs="Consolas"/>
          <w:color w:val="000000"/>
          <w:sz w:val="20"/>
          <w:szCs w:val="20"/>
          <w:lang w:eastAsia="da-DK"/>
        </w:rPr>
        <w:tab/>
      </w:r>
      <w:r>
        <w:rPr>
          <w:rFonts w:ascii="Consolas" w:hAnsi="Consolas" w:cs="Consolas"/>
          <w:i/>
          <w:iCs/>
          <w:color w:val="000000"/>
          <w:sz w:val="20"/>
          <w:szCs w:val="20"/>
          <w:lang w:eastAsia="da-DK"/>
        </w:rPr>
        <w:t>printf</w:t>
      </w:r>
      <w:r>
        <w:rPr>
          <w:rFonts w:ascii="Consolas" w:hAnsi="Consolas" w:cs="Consolas"/>
          <w:color w:val="000000"/>
          <w:sz w:val="20"/>
          <w:szCs w:val="20"/>
          <w:lang w:eastAsia="da-DK"/>
        </w:rPr>
        <w:t>(</w:t>
      </w:r>
      <w:r>
        <w:rPr>
          <w:rFonts w:ascii="Consolas" w:hAnsi="Consolas" w:cs="Consolas"/>
          <w:color w:val="0000C0"/>
          <w:sz w:val="20"/>
          <w:szCs w:val="20"/>
          <w:lang w:eastAsia="da-DK"/>
        </w:rPr>
        <w:t>"&lt;br/&gt;"</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r>
        <w:rPr>
          <w:rFonts w:ascii="Consolas" w:hAnsi="Consolas" w:cs="Consolas"/>
          <w:color w:val="000000"/>
          <w:sz w:val="20"/>
          <w:szCs w:val="20"/>
          <w:lang w:eastAsia="da-DK"/>
        </w:rPr>
        <w:tab/>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 </w:t>
      </w:r>
      <w:r>
        <w:rPr>
          <w:rFonts w:ascii="Consolas" w:hAnsi="Consolas" w:cs="Consolas"/>
          <w:b/>
          <w:bCs/>
          <w:color w:val="7F0055"/>
          <w:sz w:val="20"/>
          <w:szCs w:val="20"/>
          <w:lang w:eastAsia="da-DK"/>
        </w:rPr>
        <w:t xml:space="preserve">else </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t xml:space="preserve"> </w:t>
      </w:r>
    </w:p>
    <w:p w:rsidR="008E2D73" w:rsidRDefault="008E2D73" w:rsidP="008E2D73">
      <w:pPr>
        <w:autoSpaceDE w:val="0"/>
        <w:autoSpaceDN w:val="0"/>
        <w:adjustRightInd w:val="0"/>
        <w:rPr>
          <w:rFonts w:ascii="Consolas" w:hAnsi="Consolas" w:cs="Consolas"/>
          <w:color w:val="000000"/>
          <w:sz w:val="20"/>
          <w:szCs w:val="20"/>
          <w:lang w:eastAsia="da-DK"/>
        </w:rPr>
      </w:pP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000000"/>
          <w:sz w:val="20"/>
          <w:szCs w:val="20"/>
          <w:lang w:eastAsia="da-DK"/>
        </w:rPr>
        <w:tab/>
      </w:r>
      <w:r>
        <w:rPr>
          <w:rFonts w:ascii="Consolas" w:hAnsi="Consolas" w:cs="Consolas"/>
          <w:b/>
          <w:bCs/>
          <w:color w:val="7F0055"/>
          <w:sz w:val="20"/>
          <w:szCs w:val="20"/>
          <w:lang w:eastAsia="da-DK"/>
        </w:rPr>
        <w:t xml:space="preserve">echo </w:t>
      </w:r>
      <w:r>
        <w:rPr>
          <w:rFonts w:ascii="Consolas" w:hAnsi="Consolas" w:cs="Consolas"/>
          <w:color w:val="000000"/>
          <w:sz w:val="20"/>
          <w:szCs w:val="20"/>
          <w:lang w:eastAsia="da-DK"/>
        </w:rPr>
        <w:t>$conn-&gt;close()?</w:t>
      </w:r>
      <w:r>
        <w:rPr>
          <w:rFonts w:ascii="Consolas" w:hAnsi="Consolas" w:cs="Consolas"/>
          <w:color w:val="0000C0"/>
          <w:sz w:val="20"/>
          <w:szCs w:val="20"/>
          <w:lang w:eastAsia="da-DK"/>
        </w:rPr>
        <w:t>"Conn closed"</w:t>
      </w:r>
      <w:r>
        <w:rPr>
          <w:rFonts w:ascii="Consolas" w:hAnsi="Consolas" w:cs="Consolas"/>
          <w:color w:val="000000"/>
          <w:sz w:val="20"/>
          <w:szCs w:val="20"/>
          <w:lang w:eastAsia="da-DK"/>
        </w:rPr>
        <w:t>:</w:t>
      </w:r>
      <w:r>
        <w:rPr>
          <w:rFonts w:ascii="Consolas" w:hAnsi="Consolas" w:cs="Consolas"/>
          <w:color w:val="0000C0"/>
          <w:sz w:val="20"/>
          <w:szCs w:val="20"/>
          <w:lang w:eastAsia="da-DK"/>
        </w:rPr>
        <w:t>"Error closing connection"</w:t>
      </w:r>
      <w:r>
        <w:rPr>
          <w:rFonts w:ascii="Consolas" w:hAnsi="Consolas" w:cs="Consolas"/>
          <w:color w:val="000000"/>
          <w:sz w:val="20"/>
          <w:szCs w:val="20"/>
          <w:lang w:eastAsia="da-DK"/>
        </w:rPr>
        <w:t>;</w:t>
      </w:r>
    </w:p>
    <w:p w:rsidR="008E2D73" w:rsidRDefault="008E2D73" w:rsidP="008E2D73">
      <w:pPr>
        <w:autoSpaceDE w:val="0"/>
        <w:autoSpaceDN w:val="0"/>
        <w:adjustRightInd w:val="0"/>
        <w:rPr>
          <w:rFonts w:ascii="Consolas" w:hAnsi="Consolas" w:cs="Consolas"/>
          <w:sz w:val="20"/>
          <w:szCs w:val="20"/>
          <w:lang w:eastAsia="da-DK"/>
        </w:rPr>
      </w:pPr>
      <w:r>
        <w:rPr>
          <w:rFonts w:ascii="Consolas" w:hAnsi="Consolas" w:cs="Consolas"/>
          <w:color w:val="FF0000"/>
          <w:sz w:val="20"/>
          <w:szCs w:val="20"/>
          <w:lang w:eastAsia="da-DK"/>
        </w:rPr>
        <w:t>?&gt;</w:t>
      </w:r>
    </w:p>
    <w:p w:rsidR="008E2D73" w:rsidRDefault="008E2D73" w:rsidP="008E2D73">
      <w:r>
        <w:rPr>
          <w:rFonts w:ascii="Consolas" w:hAnsi="Consolas" w:cs="Consolas"/>
          <w:color w:val="008080"/>
          <w:sz w:val="20"/>
          <w:szCs w:val="20"/>
          <w:lang w:eastAsia="da-DK"/>
        </w:rPr>
        <w:t>&lt;/</w:t>
      </w:r>
      <w:r>
        <w:rPr>
          <w:rFonts w:ascii="Consolas" w:hAnsi="Consolas" w:cs="Consolas"/>
          <w:color w:val="3F7F7F"/>
          <w:sz w:val="20"/>
          <w:szCs w:val="20"/>
          <w:lang w:eastAsia="da-DK"/>
        </w:rPr>
        <w:t>body</w:t>
      </w:r>
      <w:r>
        <w:rPr>
          <w:rFonts w:ascii="Consolas" w:hAnsi="Consolas" w:cs="Consolas"/>
          <w:color w:val="008080"/>
          <w:sz w:val="20"/>
          <w:szCs w:val="20"/>
          <w:lang w:eastAsia="da-DK"/>
        </w:rPr>
        <w:t>&gt;&lt;/</w:t>
      </w:r>
      <w:r>
        <w:rPr>
          <w:rFonts w:ascii="Consolas" w:hAnsi="Consolas" w:cs="Consolas"/>
          <w:color w:val="3F7F7F"/>
          <w:sz w:val="20"/>
          <w:szCs w:val="20"/>
          <w:highlight w:val="lightGray"/>
          <w:lang w:eastAsia="da-DK"/>
        </w:rPr>
        <w:t>html</w:t>
      </w:r>
      <w:r>
        <w:rPr>
          <w:rFonts w:ascii="Consolas" w:hAnsi="Consolas" w:cs="Consolas"/>
          <w:color w:val="008080"/>
          <w:sz w:val="20"/>
          <w:szCs w:val="20"/>
          <w:lang w:eastAsia="da-DK"/>
        </w:rPr>
        <w:t>&gt;</w:t>
      </w:r>
    </w:p>
    <w:p w:rsidR="00D53865" w:rsidRDefault="00D53865" w:rsidP="00D53865"/>
    <w:p w:rsidR="00D53865" w:rsidRDefault="00D53865" w:rsidP="00D53865">
      <w:r w:rsidRPr="00F15554">
        <w:t>Kønt er barnet ikke, men</w:t>
      </w:r>
      <w:r>
        <w:t xml:space="preserve"> der kommer data i en tabel, data bliver læst tilbage og vist på glaspladen. Browseren skal vist også have at vide, at det nok ikke er UTF-8, men muligvis ISO8859-1 der anvendes.</w:t>
      </w:r>
    </w:p>
    <w:p w:rsidR="00D53865" w:rsidRDefault="00D53865" w:rsidP="004E2147"/>
    <w:p w:rsidR="008E2D73" w:rsidRDefault="00D53865" w:rsidP="004E2147">
      <w:r>
        <w:rPr>
          <w:noProof/>
          <w:lang w:eastAsia="da-DK"/>
        </w:rPr>
        <w:lastRenderedPageBreak/>
        <w:drawing>
          <wp:inline distT="0" distB="0" distL="0" distR="0" wp14:anchorId="193586E6" wp14:editId="4455FBC7">
            <wp:extent cx="6120130" cy="4658466"/>
            <wp:effectExtent l="0" t="0" r="0" b="889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6120130" cy="4658466"/>
                    </a:xfrm>
                    <a:prstGeom prst="rect">
                      <a:avLst/>
                    </a:prstGeom>
                  </pic:spPr>
                </pic:pic>
              </a:graphicData>
            </a:graphic>
          </wp:inline>
        </w:drawing>
      </w:r>
    </w:p>
    <w:p w:rsidR="008445E4" w:rsidRDefault="008445E4" w:rsidP="004E2147"/>
    <w:p w:rsidR="008445E4" w:rsidRDefault="008445E4" w:rsidP="008445E4">
      <w:pPr>
        <w:pStyle w:val="Overskrift3"/>
      </w:pPr>
      <w:bookmarkStart w:id="22" w:name="_Toc480993678"/>
      <w:r>
        <w:t>Noget hurtig ASP.NET</w:t>
      </w:r>
      <w:bookmarkEnd w:id="22"/>
    </w:p>
    <w:p w:rsidR="008445E4" w:rsidRDefault="007726A7" w:rsidP="004E2147">
      <w:r>
        <w:t xml:space="preserve">ASP.NET i traditionel udgave består primært af to filer på side. Den ene holder </w:t>
      </w:r>
      <w:r w:rsidR="001915A5">
        <w:t xml:space="preserve">html-tags, og den anden, som bliver refereret til via </w:t>
      </w:r>
      <w:r w:rsidR="00FA58E5">
        <w:t>CodeBehind, holder den C#</w:t>
      </w:r>
      <w:r w:rsidR="001915A5">
        <w:t>-kode der skal afvikle forretningslogik</w:t>
      </w:r>
      <w:r w:rsidR="006B3ED8">
        <w:t>k</w:t>
      </w:r>
      <w:r w:rsidR="001915A5">
        <w:t>en.</w:t>
      </w:r>
    </w:p>
    <w:p w:rsidR="001915A5" w:rsidRDefault="001915A5" w:rsidP="004E2147"/>
    <w:p w:rsidR="001915A5" w:rsidRDefault="001915A5" w:rsidP="004E2147">
      <w:r>
        <w:t>Kommunikationen mellem web-siden og koden bagved foregår via tags i namespace asp som f.eks. nedenfor, hvor &lt;asp:Contents… f</w:t>
      </w:r>
      <w:r w:rsidR="00FA58E5">
        <w:t>ortæller, at her er der noget C#</w:t>
      </w:r>
      <w:r>
        <w:t>-koden skal forholde sig til. Alle html-elementer placeres i asp-namespace, så compileren kan knytte en begivenhed på web-siden sammen med handleren.</w:t>
      </w:r>
    </w:p>
    <w:p w:rsidR="001915A5" w:rsidRDefault="001915A5" w:rsidP="004E2147"/>
    <w:p w:rsidR="001915A5" w:rsidRDefault="001915A5" w:rsidP="004E2147">
      <w:r>
        <w:t xml:space="preserve">&lt;%: Title %&gt; bliver erstattet med ”Contact” fra øverste linje. </w:t>
      </w:r>
      <w:r w:rsidR="00FA58E5">
        <w:t xml:space="preserve"> En konstruktion som f.eks. &lt;%= this.navn %&gt; og en public, læsbar property med navnet navn, vil indsætte C#-klassens property i html-koden.</w:t>
      </w:r>
    </w:p>
    <w:p w:rsidR="008445E4" w:rsidRDefault="008445E4" w:rsidP="004E2147"/>
    <w:p w:rsidR="008445E4" w:rsidRPr="00007DF3" w:rsidRDefault="00007DF3" w:rsidP="004E2147">
      <w:pPr>
        <w:rPr>
          <w:b/>
        </w:rPr>
      </w:pPr>
      <w:r w:rsidRPr="00007DF3">
        <w:rPr>
          <w:b/>
        </w:rPr>
        <w:t>Contact.aspx</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highlight w:val="yellow"/>
          <w:lang w:eastAsia="da-DK"/>
        </w:rPr>
        <w:t>&lt;%</w:t>
      </w:r>
      <w:r>
        <w:rPr>
          <w:rFonts w:ascii="Consolas" w:hAnsi="Consolas" w:cs="Consolas"/>
          <w:color w:val="0000FF"/>
          <w:sz w:val="19"/>
          <w:szCs w:val="19"/>
          <w:lang w:eastAsia="da-DK"/>
        </w:rPr>
        <w:t>@</w:t>
      </w:r>
      <w:r>
        <w:rPr>
          <w:rFonts w:ascii="Consolas" w:hAnsi="Consolas" w:cs="Consolas"/>
          <w:color w:val="000000"/>
          <w:sz w:val="19"/>
          <w:szCs w:val="19"/>
          <w:lang w:eastAsia="da-DK"/>
        </w:rPr>
        <w:t xml:space="preserve"> </w:t>
      </w:r>
      <w:r>
        <w:rPr>
          <w:rFonts w:ascii="Consolas" w:hAnsi="Consolas" w:cs="Consolas"/>
          <w:color w:val="800000"/>
          <w:sz w:val="19"/>
          <w:szCs w:val="19"/>
          <w:lang w:eastAsia="da-DK"/>
        </w:rPr>
        <w:t>Page</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Title</w:t>
      </w:r>
      <w:r>
        <w:rPr>
          <w:rFonts w:ascii="Consolas" w:hAnsi="Consolas" w:cs="Consolas"/>
          <w:color w:val="0000FF"/>
          <w:sz w:val="19"/>
          <w:szCs w:val="19"/>
          <w:lang w:eastAsia="da-DK"/>
        </w:rPr>
        <w:t>="Contact"</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Language</w:t>
      </w:r>
      <w:r>
        <w:rPr>
          <w:rFonts w:ascii="Consolas" w:hAnsi="Consolas" w:cs="Consolas"/>
          <w:color w:val="0000FF"/>
          <w:sz w:val="19"/>
          <w:szCs w:val="19"/>
          <w:lang w:eastAsia="da-DK"/>
        </w:rPr>
        <w:t>="C#"</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MasterPageFile</w:t>
      </w:r>
      <w:r>
        <w:rPr>
          <w:rFonts w:ascii="Consolas" w:hAnsi="Consolas" w:cs="Consolas"/>
          <w:color w:val="0000FF"/>
          <w:sz w:val="19"/>
          <w:szCs w:val="19"/>
          <w:lang w:eastAsia="da-DK"/>
        </w:rPr>
        <w:t>="~/Site.Master"</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AutoEventWireup</w:t>
      </w:r>
      <w:r>
        <w:rPr>
          <w:rFonts w:ascii="Consolas" w:hAnsi="Consolas" w:cs="Consolas"/>
          <w:color w:val="0000FF"/>
          <w:sz w:val="19"/>
          <w:szCs w:val="19"/>
          <w:lang w:eastAsia="da-DK"/>
        </w:rPr>
        <w:t>="true"</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CodeBehind</w:t>
      </w:r>
      <w:r>
        <w:rPr>
          <w:rFonts w:ascii="Consolas" w:hAnsi="Consolas" w:cs="Consolas"/>
          <w:color w:val="0000FF"/>
          <w:sz w:val="19"/>
          <w:szCs w:val="19"/>
          <w:lang w:eastAsia="da-DK"/>
        </w:rPr>
        <w:t>="Contact.aspx.cs"</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Inherits</w:t>
      </w:r>
      <w:r>
        <w:rPr>
          <w:rFonts w:ascii="Consolas" w:hAnsi="Consolas" w:cs="Consolas"/>
          <w:color w:val="0000FF"/>
          <w:sz w:val="19"/>
          <w:szCs w:val="19"/>
          <w:lang w:eastAsia="da-DK"/>
        </w:rPr>
        <w:t>="VoresJC.Contact"</w:t>
      </w:r>
      <w:r>
        <w:rPr>
          <w:rFonts w:ascii="Consolas" w:hAnsi="Consolas" w:cs="Consolas"/>
          <w:color w:val="000000"/>
          <w:sz w:val="19"/>
          <w:szCs w:val="19"/>
          <w:lang w:eastAsia="da-DK"/>
        </w:rPr>
        <w:t xml:space="preserve"> </w:t>
      </w:r>
      <w:r>
        <w:rPr>
          <w:rFonts w:ascii="Consolas" w:hAnsi="Consolas" w:cs="Consolas"/>
          <w:color w:val="000000"/>
          <w:sz w:val="19"/>
          <w:szCs w:val="19"/>
          <w:highlight w:val="yellow"/>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&lt;</w:t>
      </w:r>
      <w:r>
        <w:rPr>
          <w:rFonts w:ascii="Consolas" w:hAnsi="Consolas" w:cs="Consolas"/>
          <w:color w:val="800000"/>
          <w:sz w:val="19"/>
          <w:szCs w:val="19"/>
          <w:lang w:eastAsia="da-DK"/>
        </w:rPr>
        <w:t>asp</w:t>
      </w:r>
      <w:r>
        <w:rPr>
          <w:rFonts w:ascii="Consolas" w:hAnsi="Consolas" w:cs="Consolas"/>
          <w:color w:val="0000FF"/>
          <w:sz w:val="19"/>
          <w:szCs w:val="19"/>
          <w:lang w:eastAsia="da-DK"/>
        </w:rPr>
        <w:t>:</w:t>
      </w:r>
      <w:r>
        <w:rPr>
          <w:rFonts w:ascii="Consolas" w:hAnsi="Consolas" w:cs="Consolas"/>
          <w:color w:val="800000"/>
          <w:sz w:val="19"/>
          <w:szCs w:val="19"/>
          <w:lang w:eastAsia="da-DK"/>
        </w:rPr>
        <w:t>Content</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ID</w:t>
      </w:r>
      <w:r>
        <w:rPr>
          <w:rFonts w:ascii="Consolas" w:hAnsi="Consolas" w:cs="Consolas"/>
          <w:color w:val="0000FF"/>
          <w:sz w:val="19"/>
          <w:szCs w:val="19"/>
          <w:lang w:eastAsia="da-DK"/>
        </w:rPr>
        <w:t>="BodyContent"</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ContentPlaceHolderID</w:t>
      </w:r>
      <w:r>
        <w:rPr>
          <w:rFonts w:ascii="Consolas" w:hAnsi="Consolas" w:cs="Consolas"/>
          <w:color w:val="0000FF"/>
          <w:sz w:val="19"/>
          <w:szCs w:val="19"/>
          <w:lang w:eastAsia="da-DK"/>
        </w:rPr>
        <w:t>="MainContent"</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runat</w:t>
      </w:r>
      <w:r>
        <w:rPr>
          <w:rFonts w:ascii="Consolas" w:hAnsi="Consolas" w:cs="Consolas"/>
          <w:color w:val="0000FF"/>
          <w:sz w:val="19"/>
          <w:szCs w:val="19"/>
          <w:lang w:eastAsia="da-DK"/>
        </w:rPr>
        <w:t>="server"&gt;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h2</w:t>
      </w:r>
      <w:r>
        <w:rPr>
          <w:rFonts w:ascii="Consolas" w:hAnsi="Consolas" w:cs="Consolas"/>
          <w:color w:val="0000FF"/>
          <w:sz w:val="19"/>
          <w:szCs w:val="19"/>
          <w:lang w:eastAsia="da-DK"/>
        </w:rPr>
        <w:t>&gt;</w:t>
      </w:r>
      <w:r>
        <w:rPr>
          <w:rFonts w:ascii="Consolas" w:hAnsi="Consolas" w:cs="Consolas"/>
          <w:color w:val="000000"/>
          <w:sz w:val="19"/>
          <w:szCs w:val="19"/>
          <w:highlight w:val="yellow"/>
          <w:lang w:eastAsia="da-DK"/>
        </w:rPr>
        <w:t>&lt;%</w:t>
      </w:r>
      <w:r>
        <w:rPr>
          <w:rFonts w:ascii="Consolas" w:hAnsi="Consolas" w:cs="Consolas"/>
          <w:color w:val="0000FF"/>
          <w:sz w:val="19"/>
          <w:szCs w:val="19"/>
          <w:lang w:eastAsia="da-DK"/>
        </w:rPr>
        <w:t>:</w:t>
      </w:r>
      <w:r>
        <w:rPr>
          <w:rFonts w:ascii="Consolas" w:hAnsi="Consolas" w:cs="Consolas"/>
          <w:color w:val="000000"/>
          <w:sz w:val="19"/>
          <w:szCs w:val="19"/>
          <w:lang w:eastAsia="da-DK"/>
        </w:rPr>
        <w:t xml:space="preserve"> Title </w:t>
      </w:r>
      <w:r>
        <w:rPr>
          <w:rFonts w:ascii="Consolas" w:hAnsi="Consolas" w:cs="Consolas"/>
          <w:color w:val="000000"/>
          <w:sz w:val="19"/>
          <w:szCs w:val="19"/>
          <w:highlight w:val="yellow"/>
          <w:lang w:eastAsia="da-DK"/>
        </w:rPr>
        <w:t>%&gt;</w:t>
      </w:r>
      <w:r>
        <w:rPr>
          <w:rFonts w:ascii="Consolas" w:hAnsi="Consolas" w:cs="Consolas"/>
          <w:color w:val="000000"/>
          <w:sz w:val="19"/>
          <w:szCs w:val="19"/>
          <w:lang w:eastAsia="da-DK"/>
        </w:rPr>
        <w:t>.</w:t>
      </w:r>
      <w:r>
        <w:rPr>
          <w:rFonts w:ascii="Consolas" w:hAnsi="Consolas" w:cs="Consolas"/>
          <w:color w:val="0000FF"/>
          <w:sz w:val="19"/>
          <w:szCs w:val="19"/>
          <w:lang w:eastAsia="da-DK"/>
        </w:rPr>
        <w:t>&lt;/</w:t>
      </w:r>
      <w:r>
        <w:rPr>
          <w:rFonts w:ascii="Consolas" w:hAnsi="Consolas" w:cs="Consolas"/>
          <w:color w:val="800000"/>
          <w:sz w:val="19"/>
          <w:szCs w:val="19"/>
          <w:lang w:eastAsia="da-DK"/>
        </w:rPr>
        <w:t>h2</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h3</w:t>
      </w:r>
      <w:r>
        <w:rPr>
          <w:rFonts w:ascii="Consolas" w:hAnsi="Consolas" w:cs="Consolas"/>
          <w:color w:val="0000FF"/>
          <w:sz w:val="19"/>
          <w:szCs w:val="19"/>
          <w:lang w:eastAsia="da-DK"/>
        </w:rPr>
        <w:t>&gt;</w:t>
      </w:r>
      <w:r>
        <w:rPr>
          <w:rFonts w:ascii="Consolas" w:hAnsi="Consolas" w:cs="Consolas"/>
          <w:color w:val="000000"/>
          <w:sz w:val="19"/>
          <w:szCs w:val="19"/>
          <w:lang w:eastAsia="da-DK"/>
        </w:rPr>
        <w:t>Your contact page.</w:t>
      </w:r>
      <w:r>
        <w:rPr>
          <w:rFonts w:ascii="Consolas" w:hAnsi="Consolas" w:cs="Consolas"/>
          <w:color w:val="0000FF"/>
          <w:sz w:val="19"/>
          <w:szCs w:val="19"/>
          <w:lang w:eastAsia="da-DK"/>
        </w:rPr>
        <w:t>&lt;/</w:t>
      </w:r>
      <w:r>
        <w:rPr>
          <w:rFonts w:ascii="Consolas" w:hAnsi="Consolas" w:cs="Consolas"/>
          <w:color w:val="800000"/>
          <w:sz w:val="19"/>
          <w:szCs w:val="19"/>
          <w:lang w:eastAsia="da-DK"/>
        </w:rPr>
        <w:t>h3</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address</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One Microsoft Way</w:t>
      </w:r>
      <w:r>
        <w:rPr>
          <w:rFonts w:ascii="Consolas" w:hAnsi="Consolas" w:cs="Consolas"/>
          <w:color w:val="0000FF"/>
          <w:sz w:val="19"/>
          <w:szCs w:val="19"/>
          <w:lang w:eastAsia="da-DK"/>
        </w:rPr>
        <w:t>&lt;</w:t>
      </w:r>
      <w:r>
        <w:rPr>
          <w:rFonts w:ascii="Consolas" w:hAnsi="Consolas" w:cs="Consolas"/>
          <w:color w:val="800000"/>
          <w:sz w:val="19"/>
          <w:szCs w:val="19"/>
          <w:lang w:eastAsia="da-DK"/>
        </w:rPr>
        <w:t>br</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Redmond, WA 98052-6399</w:t>
      </w:r>
      <w:r>
        <w:rPr>
          <w:rFonts w:ascii="Consolas" w:hAnsi="Consolas" w:cs="Consolas"/>
          <w:color w:val="0000FF"/>
          <w:sz w:val="19"/>
          <w:szCs w:val="19"/>
          <w:lang w:eastAsia="da-DK"/>
        </w:rPr>
        <w:t>&lt;</w:t>
      </w:r>
      <w:r>
        <w:rPr>
          <w:rFonts w:ascii="Consolas" w:hAnsi="Consolas" w:cs="Consolas"/>
          <w:color w:val="800000"/>
          <w:sz w:val="19"/>
          <w:szCs w:val="19"/>
          <w:lang w:eastAsia="da-DK"/>
        </w:rPr>
        <w:t>br</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lastRenderedPageBreak/>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abbr</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title</w:t>
      </w:r>
      <w:r>
        <w:rPr>
          <w:rFonts w:ascii="Consolas" w:hAnsi="Consolas" w:cs="Consolas"/>
          <w:color w:val="0000FF"/>
          <w:sz w:val="19"/>
          <w:szCs w:val="19"/>
          <w:lang w:eastAsia="da-DK"/>
        </w:rPr>
        <w:t>="Phone"&gt;</w:t>
      </w:r>
      <w:r>
        <w:rPr>
          <w:rFonts w:ascii="Consolas" w:hAnsi="Consolas" w:cs="Consolas"/>
          <w:color w:val="000000"/>
          <w:sz w:val="19"/>
          <w:szCs w:val="19"/>
          <w:lang w:eastAsia="da-DK"/>
        </w:rPr>
        <w:t>P:</w:t>
      </w:r>
      <w:r>
        <w:rPr>
          <w:rFonts w:ascii="Consolas" w:hAnsi="Consolas" w:cs="Consolas"/>
          <w:color w:val="0000FF"/>
          <w:sz w:val="19"/>
          <w:szCs w:val="19"/>
          <w:lang w:eastAsia="da-DK"/>
        </w:rPr>
        <w:t>&lt;/</w:t>
      </w:r>
      <w:r>
        <w:rPr>
          <w:rFonts w:ascii="Consolas" w:hAnsi="Consolas" w:cs="Consolas"/>
          <w:color w:val="800000"/>
          <w:sz w:val="19"/>
          <w:szCs w:val="19"/>
          <w:lang w:eastAsia="da-DK"/>
        </w:rPr>
        <w:t>abbr</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425.555.0100</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address</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address</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strong</w:t>
      </w:r>
      <w:r>
        <w:rPr>
          <w:rFonts w:ascii="Consolas" w:hAnsi="Consolas" w:cs="Consolas"/>
          <w:color w:val="0000FF"/>
          <w:sz w:val="19"/>
          <w:szCs w:val="19"/>
          <w:lang w:eastAsia="da-DK"/>
        </w:rPr>
        <w:t>&gt;</w:t>
      </w:r>
      <w:r>
        <w:rPr>
          <w:rFonts w:ascii="Consolas" w:hAnsi="Consolas" w:cs="Consolas"/>
          <w:color w:val="000000"/>
          <w:sz w:val="19"/>
          <w:szCs w:val="19"/>
          <w:lang w:eastAsia="da-DK"/>
        </w:rPr>
        <w:t>Support:</w:t>
      </w:r>
      <w:r>
        <w:rPr>
          <w:rFonts w:ascii="Consolas" w:hAnsi="Consolas" w:cs="Consolas"/>
          <w:color w:val="0000FF"/>
          <w:sz w:val="19"/>
          <w:szCs w:val="19"/>
          <w:lang w:eastAsia="da-DK"/>
        </w:rPr>
        <w:t>&lt;/</w:t>
      </w:r>
      <w:r>
        <w:rPr>
          <w:rFonts w:ascii="Consolas" w:hAnsi="Consolas" w:cs="Consolas"/>
          <w:color w:val="800000"/>
          <w:sz w:val="19"/>
          <w:szCs w:val="19"/>
          <w:lang w:eastAsia="da-DK"/>
        </w:rPr>
        <w:t>strong</w:t>
      </w:r>
      <w:r>
        <w:rPr>
          <w:rFonts w:ascii="Consolas" w:hAnsi="Consolas" w:cs="Consolas"/>
          <w:color w:val="0000FF"/>
          <w:sz w:val="19"/>
          <w:szCs w:val="19"/>
          <w:lang w:eastAsia="da-DK"/>
        </w:rPr>
        <w:t>&gt;</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a</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href</w:t>
      </w:r>
      <w:r>
        <w:rPr>
          <w:rFonts w:ascii="Consolas" w:hAnsi="Consolas" w:cs="Consolas"/>
          <w:color w:val="0000FF"/>
          <w:sz w:val="19"/>
          <w:szCs w:val="19"/>
          <w:lang w:eastAsia="da-DK"/>
        </w:rPr>
        <w:t>="mailto:Support@example.com"&gt;</w:t>
      </w:r>
      <w:r>
        <w:rPr>
          <w:rFonts w:ascii="Consolas" w:hAnsi="Consolas" w:cs="Consolas"/>
          <w:color w:val="000000"/>
          <w:sz w:val="19"/>
          <w:szCs w:val="19"/>
          <w:lang w:eastAsia="da-DK"/>
        </w:rPr>
        <w:t>Support@example.com</w:t>
      </w:r>
      <w:r>
        <w:rPr>
          <w:rFonts w:ascii="Consolas" w:hAnsi="Consolas" w:cs="Consolas"/>
          <w:color w:val="0000FF"/>
          <w:sz w:val="19"/>
          <w:szCs w:val="19"/>
          <w:lang w:eastAsia="da-DK"/>
        </w:rPr>
        <w:t>&lt;/</w:t>
      </w:r>
      <w:r>
        <w:rPr>
          <w:rFonts w:ascii="Consolas" w:hAnsi="Consolas" w:cs="Consolas"/>
          <w:color w:val="800000"/>
          <w:sz w:val="19"/>
          <w:szCs w:val="19"/>
          <w:lang w:eastAsia="da-DK"/>
        </w:rPr>
        <w:t>a</w:t>
      </w:r>
      <w:r>
        <w:rPr>
          <w:rFonts w:ascii="Consolas" w:hAnsi="Consolas" w:cs="Consolas"/>
          <w:color w:val="0000FF"/>
          <w:sz w:val="19"/>
          <w:szCs w:val="19"/>
          <w:lang w:eastAsia="da-DK"/>
        </w:rPr>
        <w:t>&gt;&lt;</w:t>
      </w:r>
      <w:r>
        <w:rPr>
          <w:rFonts w:ascii="Consolas" w:hAnsi="Consolas" w:cs="Consolas"/>
          <w:color w:val="800000"/>
          <w:sz w:val="19"/>
          <w:szCs w:val="19"/>
          <w:lang w:eastAsia="da-DK"/>
        </w:rPr>
        <w:t>br</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strong</w:t>
      </w:r>
      <w:r>
        <w:rPr>
          <w:rFonts w:ascii="Consolas" w:hAnsi="Consolas" w:cs="Consolas"/>
          <w:color w:val="0000FF"/>
          <w:sz w:val="19"/>
          <w:szCs w:val="19"/>
          <w:lang w:eastAsia="da-DK"/>
        </w:rPr>
        <w:t>&gt;</w:t>
      </w:r>
      <w:r>
        <w:rPr>
          <w:rFonts w:ascii="Consolas" w:hAnsi="Consolas" w:cs="Consolas"/>
          <w:color w:val="000000"/>
          <w:sz w:val="19"/>
          <w:szCs w:val="19"/>
          <w:lang w:eastAsia="da-DK"/>
        </w:rPr>
        <w:t>Marketing:</w:t>
      </w:r>
      <w:r>
        <w:rPr>
          <w:rFonts w:ascii="Consolas" w:hAnsi="Consolas" w:cs="Consolas"/>
          <w:color w:val="0000FF"/>
          <w:sz w:val="19"/>
          <w:szCs w:val="19"/>
          <w:lang w:eastAsia="da-DK"/>
        </w:rPr>
        <w:t>&lt;/</w:t>
      </w:r>
      <w:r>
        <w:rPr>
          <w:rFonts w:ascii="Consolas" w:hAnsi="Consolas" w:cs="Consolas"/>
          <w:color w:val="800000"/>
          <w:sz w:val="19"/>
          <w:szCs w:val="19"/>
          <w:lang w:eastAsia="da-DK"/>
        </w:rPr>
        <w:t>strong</w:t>
      </w:r>
      <w:r>
        <w:rPr>
          <w:rFonts w:ascii="Consolas" w:hAnsi="Consolas" w:cs="Consolas"/>
          <w:color w:val="0000FF"/>
          <w:sz w:val="19"/>
          <w:szCs w:val="19"/>
          <w:lang w:eastAsia="da-DK"/>
        </w:rPr>
        <w:t>&gt;</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a</w:t>
      </w:r>
      <w:r>
        <w:rPr>
          <w:rFonts w:ascii="Consolas" w:hAnsi="Consolas" w:cs="Consolas"/>
          <w:color w:val="000000"/>
          <w:sz w:val="19"/>
          <w:szCs w:val="19"/>
          <w:lang w:eastAsia="da-DK"/>
        </w:rPr>
        <w:t xml:space="preserve"> </w:t>
      </w:r>
      <w:r>
        <w:rPr>
          <w:rFonts w:ascii="Consolas" w:hAnsi="Consolas" w:cs="Consolas"/>
          <w:color w:val="FF0000"/>
          <w:sz w:val="19"/>
          <w:szCs w:val="19"/>
          <w:lang w:eastAsia="da-DK"/>
        </w:rPr>
        <w:t>href</w:t>
      </w:r>
      <w:r>
        <w:rPr>
          <w:rFonts w:ascii="Consolas" w:hAnsi="Consolas" w:cs="Consolas"/>
          <w:color w:val="0000FF"/>
          <w:sz w:val="19"/>
          <w:szCs w:val="19"/>
          <w:lang w:eastAsia="da-DK"/>
        </w:rPr>
        <w:t>="mailto:Marketing@example.com"&gt;</w:t>
      </w:r>
      <w:r>
        <w:rPr>
          <w:rFonts w:ascii="Consolas" w:hAnsi="Consolas" w:cs="Consolas"/>
          <w:color w:val="000000"/>
          <w:sz w:val="19"/>
          <w:szCs w:val="19"/>
          <w:lang w:eastAsia="da-DK"/>
        </w:rPr>
        <w:t>Marketing@example.com</w:t>
      </w:r>
      <w:r>
        <w:rPr>
          <w:rFonts w:ascii="Consolas" w:hAnsi="Consolas" w:cs="Consolas"/>
          <w:color w:val="0000FF"/>
          <w:sz w:val="19"/>
          <w:szCs w:val="19"/>
          <w:lang w:eastAsia="da-DK"/>
        </w:rPr>
        <w:t>&lt;/</w:t>
      </w:r>
      <w:r>
        <w:rPr>
          <w:rFonts w:ascii="Consolas" w:hAnsi="Consolas" w:cs="Consolas"/>
          <w:color w:val="800000"/>
          <w:sz w:val="19"/>
          <w:szCs w:val="19"/>
          <w:lang w:eastAsia="da-DK"/>
        </w:rPr>
        <w:t>a</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&lt;/</w:t>
      </w:r>
      <w:r>
        <w:rPr>
          <w:rFonts w:ascii="Consolas" w:hAnsi="Consolas" w:cs="Consolas"/>
          <w:color w:val="800000"/>
          <w:sz w:val="19"/>
          <w:szCs w:val="19"/>
          <w:lang w:eastAsia="da-DK"/>
        </w:rPr>
        <w:t>address</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&lt;/</w:t>
      </w:r>
      <w:r>
        <w:rPr>
          <w:rFonts w:ascii="Consolas" w:hAnsi="Consolas" w:cs="Consolas"/>
          <w:color w:val="800000"/>
          <w:sz w:val="19"/>
          <w:szCs w:val="19"/>
          <w:lang w:eastAsia="da-DK"/>
        </w:rPr>
        <w:t>asp</w:t>
      </w:r>
      <w:r>
        <w:rPr>
          <w:rFonts w:ascii="Consolas" w:hAnsi="Consolas" w:cs="Consolas"/>
          <w:color w:val="0000FF"/>
          <w:sz w:val="19"/>
          <w:szCs w:val="19"/>
          <w:lang w:eastAsia="da-DK"/>
        </w:rPr>
        <w:t>:</w:t>
      </w:r>
      <w:r>
        <w:rPr>
          <w:rFonts w:ascii="Consolas" w:hAnsi="Consolas" w:cs="Consolas"/>
          <w:color w:val="800000"/>
          <w:sz w:val="19"/>
          <w:szCs w:val="19"/>
          <w:lang w:eastAsia="da-DK"/>
        </w:rPr>
        <w:t>Content</w:t>
      </w:r>
      <w:r>
        <w:rPr>
          <w:rFonts w:ascii="Consolas" w:hAnsi="Consolas" w:cs="Consolas"/>
          <w:color w:val="0000FF"/>
          <w:sz w:val="19"/>
          <w:szCs w:val="19"/>
          <w:lang w:eastAsia="da-DK"/>
        </w:rPr>
        <w:t>&gt;</w:t>
      </w:r>
    </w:p>
    <w:p w:rsidR="008445E4" w:rsidRDefault="008445E4" w:rsidP="008445E4">
      <w:pPr>
        <w:autoSpaceDE w:val="0"/>
        <w:autoSpaceDN w:val="0"/>
        <w:adjustRightInd w:val="0"/>
        <w:rPr>
          <w:rFonts w:ascii="Consolas" w:hAnsi="Consolas" w:cs="Consolas"/>
          <w:color w:val="000000"/>
          <w:sz w:val="19"/>
          <w:szCs w:val="19"/>
          <w:lang w:eastAsia="da-DK"/>
        </w:rPr>
      </w:pPr>
    </w:p>
    <w:p w:rsidR="00007DF3" w:rsidRDefault="00007DF3" w:rsidP="00007DF3">
      <w:pPr>
        <w:autoSpaceDE w:val="0"/>
        <w:autoSpaceDN w:val="0"/>
        <w:adjustRightInd w:val="0"/>
        <w:rPr>
          <w:rFonts w:ascii="Consolas" w:hAnsi="Consolas" w:cs="Consolas"/>
          <w:color w:val="000000"/>
          <w:sz w:val="19"/>
          <w:szCs w:val="19"/>
          <w:lang w:eastAsia="da-DK"/>
        </w:rPr>
      </w:pPr>
    </w:p>
    <w:p w:rsidR="00007DF3" w:rsidRPr="00007DF3" w:rsidRDefault="00007DF3" w:rsidP="00007DF3">
      <w:pPr>
        <w:autoSpaceDE w:val="0"/>
        <w:autoSpaceDN w:val="0"/>
        <w:adjustRightInd w:val="0"/>
        <w:rPr>
          <w:rFonts w:ascii="Consolas" w:hAnsi="Consolas" w:cs="Consolas"/>
          <w:b/>
          <w:color w:val="000000"/>
          <w:sz w:val="19"/>
          <w:szCs w:val="19"/>
          <w:lang w:eastAsia="da-DK"/>
        </w:rPr>
      </w:pPr>
      <w:r w:rsidRPr="00007DF3">
        <w:rPr>
          <w:rFonts w:ascii="Consolas" w:hAnsi="Consolas" w:cs="Consolas"/>
          <w:b/>
          <w:color w:val="000000"/>
          <w:sz w:val="19"/>
          <w:szCs w:val="19"/>
          <w:lang w:eastAsia="da-DK"/>
        </w:rPr>
        <w:t>Contact.aspx.cs</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System.Collections.Generic;</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System.Linq;</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System.Web;</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System.Web.UI;</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using</w:t>
      </w:r>
      <w:r>
        <w:rPr>
          <w:rFonts w:ascii="Consolas" w:hAnsi="Consolas" w:cs="Consolas"/>
          <w:color w:val="000000"/>
          <w:sz w:val="19"/>
          <w:szCs w:val="19"/>
          <w:lang w:eastAsia="da-DK"/>
        </w:rPr>
        <w:t xml:space="preserve"> System.Web.UI.WebControls;</w:t>
      </w:r>
    </w:p>
    <w:p w:rsidR="00007DF3" w:rsidRDefault="00007DF3" w:rsidP="00007DF3">
      <w:pPr>
        <w:autoSpaceDE w:val="0"/>
        <w:autoSpaceDN w:val="0"/>
        <w:adjustRightInd w:val="0"/>
        <w:rPr>
          <w:rFonts w:ascii="Consolas" w:hAnsi="Consolas" w:cs="Consolas"/>
          <w:color w:val="000000"/>
          <w:sz w:val="19"/>
          <w:szCs w:val="19"/>
          <w:lang w:eastAsia="da-DK"/>
        </w:rPr>
      </w:pP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FF"/>
          <w:sz w:val="19"/>
          <w:szCs w:val="19"/>
          <w:lang w:eastAsia="da-DK"/>
        </w:rPr>
        <w:t>namespace</w:t>
      </w:r>
      <w:r>
        <w:rPr>
          <w:rFonts w:ascii="Consolas" w:hAnsi="Consolas" w:cs="Consolas"/>
          <w:color w:val="000000"/>
          <w:sz w:val="19"/>
          <w:szCs w:val="19"/>
          <w:lang w:eastAsia="da-DK"/>
        </w:rPr>
        <w:t xml:space="preserve"> VoresJC {</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public</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partial</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class</w:t>
      </w:r>
      <w:r>
        <w:rPr>
          <w:rFonts w:ascii="Consolas" w:hAnsi="Consolas" w:cs="Consolas"/>
          <w:color w:val="000000"/>
          <w:sz w:val="19"/>
          <w:szCs w:val="19"/>
          <w:lang w:eastAsia="da-DK"/>
        </w:rPr>
        <w:t xml:space="preserve"> </w:t>
      </w:r>
      <w:r>
        <w:rPr>
          <w:rFonts w:ascii="Consolas" w:hAnsi="Consolas" w:cs="Consolas"/>
          <w:color w:val="2B91AF"/>
          <w:sz w:val="19"/>
          <w:szCs w:val="19"/>
          <w:lang w:eastAsia="da-DK"/>
        </w:rPr>
        <w:t>Contact</w:t>
      </w:r>
      <w:r>
        <w:rPr>
          <w:rFonts w:ascii="Consolas" w:hAnsi="Consolas" w:cs="Consolas"/>
          <w:color w:val="000000"/>
          <w:sz w:val="19"/>
          <w:szCs w:val="19"/>
          <w:lang w:eastAsia="da-DK"/>
        </w:rPr>
        <w:t xml:space="preserve"> : Page {</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protected</w:t>
      </w:r>
      <w:r>
        <w:rPr>
          <w:rFonts w:ascii="Consolas" w:hAnsi="Consolas" w:cs="Consolas"/>
          <w:color w:val="000000"/>
          <w:sz w:val="19"/>
          <w:szCs w:val="19"/>
          <w:lang w:eastAsia="da-DK"/>
        </w:rPr>
        <w:t xml:space="preserve"> </w:t>
      </w:r>
      <w:r>
        <w:rPr>
          <w:rFonts w:ascii="Consolas" w:hAnsi="Consolas" w:cs="Consolas"/>
          <w:color w:val="0000FF"/>
          <w:sz w:val="19"/>
          <w:szCs w:val="19"/>
          <w:lang w:eastAsia="da-DK"/>
        </w:rPr>
        <w:t>void</w:t>
      </w:r>
      <w:r>
        <w:rPr>
          <w:rFonts w:ascii="Consolas" w:hAnsi="Consolas" w:cs="Consolas"/>
          <w:color w:val="000000"/>
          <w:sz w:val="19"/>
          <w:szCs w:val="19"/>
          <w:lang w:eastAsia="da-DK"/>
        </w:rPr>
        <w:t xml:space="preserve"> Page_Load(</w:t>
      </w:r>
      <w:r>
        <w:rPr>
          <w:rFonts w:ascii="Consolas" w:hAnsi="Consolas" w:cs="Consolas"/>
          <w:color w:val="0000FF"/>
          <w:sz w:val="19"/>
          <w:szCs w:val="19"/>
          <w:lang w:eastAsia="da-DK"/>
        </w:rPr>
        <w:t>object</w:t>
      </w:r>
      <w:r>
        <w:rPr>
          <w:rFonts w:ascii="Consolas" w:hAnsi="Consolas" w:cs="Consolas"/>
          <w:color w:val="000000"/>
          <w:sz w:val="19"/>
          <w:szCs w:val="19"/>
          <w:lang w:eastAsia="da-DK"/>
        </w:rPr>
        <w:t xml:space="preserve"> sender, </w:t>
      </w:r>
      <w:r>
        <w:rPr>
          <w:rFonts w:ascii="Consolas" w:hAnsi="Consolas" w:cs="Consolas"/>
          <w:color w:val="2B91AF"/>
          <w:sz w:val="19"/>
          <w:szCs w:val="19"/>
          <w:lang w:eastAsia="da-DK"/>
        </w:rPr>
        <w:t>EventArgs</w:t>
      </w:r>
      <w:r>
        <w:rPr>
          <w:rFonts w:ascii="Consolas" w:hAnsi="Consolas" w:cs="Consolas"/>
          <w:color w:val="000000"/>
          <w:sz w:val="19"/>
          <w:szCs w:val="19"/>
          <w:lang w:eastAsia="da-DK"/>
        </w:rPr>
        <w:t xml:space="preserve"> e) {</w:t>
      </w:r>
    </w:p>
    <w:p w:rsidR="00007DF3" w:rsidRDefault="00007DF3" w:rsidP="00007DF3">
      <w:pPr>
        <w:autoSpaceDE w:val="0"/>
        <w:autoSpaceDN w:val="0"/>
        <w:adjustRightInd w:val="0"/>
        <w:rPr>
          <w:rFonts w:ascii="Consolas" w:hAnsi="Consolas" w:cs="Consolas"/>
          <w:color w:val="000000"/>
          <w:sz w:val="19"/>
          <w:szCs w:val="19"/>
          <w:lang w:eastAsia="da-DK"/>
        </w:rPr>
      </w:pP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 xml:space="preserve">    }</w:t>
      </w:r>
    </w:p>
    <w:p w:rsidR="00007DF3" w:rsidRDefault="00007DF3" w:rsidP="00007DF3">
      <w:pPr>
        <w:autoSpaceDE w:val="0"/>
        <w:autoSpaceDN w:val="0"/>
        <w:adjustRightInd w:val="0"/>
        <w:rPr>
          <w:rFonts w:ascii="Consolas" w:hAnsi="Consolas" w:cs="Consolas"/>
          <w:color w:val="000000"/>
          <w:sz w:val="19"/>
          <w:szCs w:val="19"/>
          <w:lang w:eastAsia="da-DK"/>
        </w:rPr>
      </w:pPr>
      <w:r>
        <w:rPr>
          <w:rFonts w:ascii="Consolas" w:hAnsi="Consolas" w:cs="Consolas"/>
          <w:color w:val="000000"/>
          <w:sz w:val="19"/>
          <w:szCs w:val="19"/>
          <w:lang w:eastAsia="da-DK"/>
        </w:rPr>
        <w:t>}</w:t>
      </w:r>
    </w:p>
    <w:p w:rsidR="007726A7" w:rsidRDefault="001E7A79" w:rsidP="001E7A79">
      <w:pPr>
        <w:pStyle w:val="Overskrift3"/>
        <w:rPr>
          <w:lang w:eastAsia="da-DK"/>
        </w:rPr>
      </w:pPr>
      <w:bookmarkStart w:id="23" w:name="_Toc480993679"/>
      <w:r>
        <w:rPr>
          <w:lang w:eastAsia="da-DK"/>
        </w:rPr>
        <w:t>Script til migrering af adgangskontrol</w:t>
      </w:r>
      <w:bookmarkEnd w:id="23"/>
    </w:p>
    <w:p w:rsidR="001E7A79" w:rsidRDefault="001E7A79" w:rsidP="001E7A79">
      <w:pPr>
        <w:pStyle w:val="SQLcode"/>
      </w:pPr>
      <w:r>
        <w:t>create database MySQLIdentity;</w:t>
      </w:r>
    </w:p>
    <w:p w:rsidR="001E7A79" w:rsidRDefault="001E7A79" w:rsidP="001E7A79">
      <w:pPr>
        <w:pStyle w:val="SQLcode"/>
      </w:pPr>
      <w:r>
        <w:t>use MySQLIdentity;</w:t>
      </w:r>
    </w:p>
    <w:p w:rsidR="001E7A79" w:rsidRDefault="001E7A79" w:rsidP="001E7A79">
      <w:pPr>
        <w:pStyle w:val="SQLcode"/>
      </w:pPr>
    </w:p>
    <w:p w:rsidR="001E7A79" w:rsidRDefault="001E7A79" w:rsidP="001E7A79">
      <w:pPr>
        <w:pStyle w:val="SQLcode"/>
      </w:pPr>
      <w:r>
        <w:t>CREATE TABLE `roles` (</w:t>
      </w:r>
    </w:p>
    <w:p w:rsidR="001E7A79" w:rsidRDefault="001E7A79" w:rsidP="001E7A79">
      <w:pPr>
        <w:pStyle w:val="SQLcode"/>
      </w:pPr>
      <w:r>
        <w:t xml:space="preserve">  `Id` varchar(128) NOT NULL,</w:t>
      </w:r>
    </w:p>
    <w:p w:rsidR="001E7A79" w:rsidRDefault="001E7A79" w:rsidP="001E7A79">
      <w:pPr>
        <w:pStyle w:val="SQLcode"/>
      </w:pPr>
      <w:r>
        <w:t xml:space="preserve">  `Name` varchar(256) NOT NULL,</w:t>
      </w:r>
    </w:p>
    <w:p w:rsidR="001E7A79" w:rsidRDefault="001E7A79" w:rsidP="001E7A79">
      <w:pPr>
        <w:pStyle w:val="SQLcode"/>
      </w:pPr>
      <w:r>
        <w:t xml:space="preserve">  PRIMARY KEY (`Id`)</w:t>
      </w:r>
    </w:p>
    <w:p w:rsidR="001E7A79" w:rsidRDefault="001E7A79" w:rsidP="001E7A79">
      <w:pPr>
        <w:pStyle w:val="SQLcode"/>
      </w:pPr>
      <w:r>
        <w:t>);</w:t>
      </w:r>
    </w:p>
    <w:p w:rsidR="001E7A79" w:rsidRDefault="001E7A79" w:rsidP="001E7A79">
      <w:pPr>
        <w:pStyle w:val="SQLcode"/>
      </w:pPr>
    </w:p>
    <w:p w:rsidR="001E7A79" w:rsidRDefault="001E7A79" w:rsidP="001E7A79">
      <w:pPr>
        <w:pStyle w:val="SQLcode"/>
      </w:pPr>
      <w:r>
        <w:t>CREATE TABLE `users` (</w:t>
      </w:r>
    </w:p>
    <w:p w:rsidR="001E7A79" w:rsidRDefault="001E7A79" w:rsidP="001E7A79">
      <w:pPr>
        <w:pStyle w:val="SQLcode"/>
      </w:pPr>
      <w:r>
        <w:t xml:space="preserve">  `Id` varchar(128) NOT NULL,</w:t>
      </w:r>
    </w:p>
    <w:p w:rsidR="001E7A79" w:rsidRDefault="001E7A79" w:rsidP="001E7A79">
      <w:pPr>
        <w:pStyle w:val="SQLcode"/>
      </w:pPr>
      <w:r>
        <w:t xml:space="preserve">  `Email` varchar(256) DEFAULT NULL,</w:t>
      </w:r>
    </w:p>
    <w:p w:rsidR="001E7A79" w:rsidRDefault="001E7A79" w:rsidP="001E7A79">
      <w:pPr>
        <w:pStyle w:val="SQLcode"/>
      </w:pPr>
      <w:r>
        <w:t xml:space="preserve">  `EmailConfirmed` tinyint(1) NOT NULL,</w:t>
      </w:r>
    </w:p>
    <w:p w:rsidR="001E7A79" w:rsidRDefault="001E7A79" w:rsidP="001E7A79">
      <w:pPr>
        <w:pStyle w:val="SQLcode"/>
      </w:pPr>
      <w:r>
        <w:t xml:space="preserve">  `PasswordHash` longtext,</w:t>
      </w:r>
    </w:p>
    <w:p w:rsidR="001E7A79" w:rsidRDefault="001E7A79" w:rsidP="001E7A79">
      <w:pPr>
        <w:pStyle w:val="SQLcode"/>
      </w:pPr>
      <w:r>
        <w:t xml:space="preserve">  `SecurityStamp` longtext,</w:t>
      </w:r>
    </w:p>
    <w:p w:rsidR="001E7A79" w:rsidRDefault="001E7A79" w:rsidP="001E7A79">
      <w:pPr>
        <w:pStyle w:val="SQLcode"/>
      </w:pPr>
      <w:r>
        <w:t xml:space="preserve">  `PhoneNumber` longtext,</w:t>
      </w:r>
    </w:p>
    <w:p w:rsidR="001E7A79" w:rsidRDefault="001E7A79" w:rsidP="001E7A79">
      <w:pPr>
        <w:pStyle w:val="SQLcode"/>
      </w:pPr>
      <w:r>
        <w:t xml:space="preserve">  `PhoneNumberConfirmed` tinyint(1) NOT NULL,</w:t>
      </w:r>
    </w:p>
    <w:p w:rsidR="001E7A79" w:rsidRDefault="001E7A79" w:rsidP="001E7A79">
      <w:pPr>
        <w:pStyle w:val="SQLcode"/>
      </w:pPr>
      <w:r>
        <w:t xml:space="preserve">  `TwoFactorEnabled` tinyint(1) NOT NULL,</w:t>
      </w:r>
    </w:p>
    <w:p w:rsidR="001E7A79" w:rsidRDefault="001E7A79" w:rsidP="001E7A79">
      <w:pPr>
        <w:pStyle w:val="SQLcode"/>
      </w:pPr>
      <w:r>
        <w:t xml:space="preserve">  `LockoutEndDateUtc` datetime DEFAULT NULL,</w:t>
      </w:r>
    </w:p>
    <w:p w:rsidR="001E7A79" w:rsidRDefault="001E7A79" w:rsidP="001E7A79">
      <w:pPr>
        <w:pStyle w:val="SQLcode"/>
      </w:pPr>
      <w:r>
        <w:t xml:space="preserve">  `LockoutEnabled` tinyint(1) NOT NULL,</w:t>
      </w:r>
    </w:p>
    <w:p w:rsidR="001E7A79" w:rsidRDefault="001E7A79" w:rsidP="001E7A79">
      <w:pPr>
        <w:pStyle w:val="SQLcode"/>
      </w:pPr>
      <w:r>
        <w:t xml:space="preserve">  `AccessFailedCount` int(11) NOT NULL,</w:t>
      </w:r>
    </w:p>
    <w:p w:rsidR="001E7A79" w:rsidRDefault="001E7A79" w:rsidP="001E7A79">
      <w:pPr>
        <w:pStyle w:val="SQLcode"/>
      </w:pPr>
      <w:r>
        <w:t xml:space="preserve">  `UserName` varchar(256) NOT NULL,</w:t>
      </w:r>
    </w:p>
    <w:p w:rsidR="001E7A79" w:rsidRDefault="001E7A79" w:rsidP="001E7A79">
      <w:pPr>
        <w:pStyle w:val="SQLcode"/>
      </w:pPr>
      <w:r>
        <w:t xml:space="preserve">  PRIMARY KEY (`Id`)</w:t>
      </w:r>
    </w:p>
    <w:p w:rsidR="001E7A79" w:rsidRDefault="001E7A79" w:rsidP="001E7A79">
      <w:pPr>
        <w:pStyle w:val="SQLcode"/>
      </w:pPr>
      <w:r>
        <w:t>);</w:t>
      </w:r>
    </w:p>
    <w:p w:rsidR="001E7A79" w:rsidRDefault="001E7A79" w:rsidP="001E7A79">
      <w:pPr>
        <w:pStyle w:val="SQLcode"/>
      </w:pPr>
    </w:p>
    <w:p w:rsidR="001E7A79" w:rsidRDefault="001E7A79" w:rsidP="001E7A79">
      <w:pPr>
        <w:pStyle w:val="SQLcode"/>
      </w:pPr>
      <w:r>
        <w:t>CREATE TABLE `userclaims` (</w:t>
      </w:r>
    </w:p>
    <w:p w:rsidR="001E7A79" w:rsidRDefault="001E7A79" w:rsidP="001E7A79">
      <w:pPr>
        <w:pStyle w:val="SQLcode"/>
      </w:pPr>
      <w:r>
        <w:t xml:space="preserve">  `Id` int(11) NOT NULL AUTO_INCREMENT,</w:t>
      </w:r>
    </w:p>
    <w:p w:rsidR="001E7A79" w:rsidRDefault="001E7A79" w:rsidP="001E7A79">
      <w:pPr>
        <w:pStyle w:val="SQLcode"/>
      </w:pPr>
      <w:r>
        <w:t xml:space="preserve">  `UserId` varchar(128) NOT NULL,</w:t>
      </w:r>
    </w:p>
    <w:p w:rsidR="001E7A79" w:rsidRDefault="001E7A79" w:rsidP="001E7A79">
      <w:pPr>
        <w:pStyle w:val="SQLcode"/>
      </w:pPr>
      <w:r>
        <w:t xml:space="preserve">  `ClaimType` longtext,</w:t>
      </w:r>
    </w:p>
    <w:p w:rsidR="001E7A79" w:rsidRDefault="001E7A79" w:rsidP="001E7A79">
      <w:pPr>
        <w:pStyle w:val="SQLcode"/>
      </w:pPr>
      <w:r>
        <w:t xml:space="preserve">  `ClaimValue` longtext,</w:t>
      </w:r>
    </w:p>
    <w:p w:rsidR="001E7A79" w:rsidRDefault="001E7A79" w:rsidP="001E7A79">
      <w:pPr>
        <w:pStyle w:val="SQLcode"/>
      </w:pPr>
      <w:r>
        <w:t xml:space="preserve">  PRIMARY KEY (`Id`),</w:t>
      </w:r>
    </w:p>
    <w:p w:rsidR="001E7A79" w:rsidRDefault="001E7A79" w:rsidP="001E7A79">
      <w:pPr>
        <w:pStyle w:val="SQLcode"/>
      </w:pPr>
      <w:r>
        <w:t xml:space="preserve">  UNIQUE KEY `Id` (`Id`),</w:t>
      </w:r>
    </w:p>
    <w:p w:rsidR="001E7A79" w:rsidRDefault="001E7A79" w:rsidP="001E7A79">
      <w:pPr>
        <w:pStyle w:val="SQLcode"/>
      </w:pPr>
      <w:r>
        <w:lastRenderedPageBreak/>
        <w:t xml:space="preserve">  KEY `UserId` (`UserId`),</w:t>
      </w:r>
    </w:p>
    <w:p w:rsidR="001E7A79" w:rsidRDefault="001E7A79" w:rsidP="001E7A79">
      <w:pPr>
        <w:pStyle w:val="SQLcode"/>
      </w:pPr>
      <w:r>
        <w:t xml:space="preserve">  CONSTRAINT `ApplicationUser_Claims` FOREIGN KEY (`UserId`) REFERENCES `users` (`Id`) ON DELETE CASCADE ON UPDATE NO ACTION</w:t>
      </w:r>
    </w:p>
    <w:p w:rsidR="001E7A79" w:rsidRDefault="001E7A79" w:rsidP="001E7A79">
      <w:pPr>
        <w:pStyle w:val="SQLcode"/>
      </w:pPr>
      <w:r>
        <w:t>);</w:t>
      </w:r>
    </w:p>
    <w:p w:rsidR="001E7A79" w:rsidRDefault="001E7A79" w:rsidP="001E7A79">
      <w:pPr>
        <w:pStyle w:val="SQLcode"/>
      </w:pPr>
    </w:p>
    <w:p w:rsidR="001E7A79" w:rsidRDefault="001E7A79" w:rsidP="001E7A79">
      <w:pPr>
        <w:pStyle w:val="SQLcode"/>
      </w:pPr>
      <w:r>
        <w:t>CREATE TABLE `userlogins` (</w:t>
      </w:r>
    </w:p>
    <w:p w:rsidR="001E7A79" w:rsidRDefault="001E7A79" w:rsidP="001E7A79">
      <w:pPr>
        <w:pStyle w:val="SQLcode"/>
      </w:pPr>
      <w:r>
        <w:t xml:space="preserve">  `LoginProvider` varchar(128) NOT NULL,</w:t>
      </w:r>
    </w:p>
    <w:p w:rsidR="001E7A79" w:rsidRDefault="001E7A79" w:rsidP="001E7A79">
      <w:pPr>
        <w:pStyle w:val="SQLcode"/>
      </w:pPr>
      <w:r>
        <w:t xml:space="preserve">  `ProviderKey` varchar(128) NOT NULL,</w:t>
      </w:r>
    </w:p>
    <w:p w:rsidR="001E7A79" w:rsidRDefault="001E7A79" w:rsidP="001E7A79">
      <w:pPr>
        <w:pStyle w:val="SQLcode"/>
      </w:pPr>
      <w:r>
        <w:t xml:space="preserve">  `UserId` varchar(128) NOT NULL,</w:t>
      </w:r>
    </w:p>
    <w:p w:rsidR="001E7A79" w:rsidRDefault="001E7A79" w:rsidP="001E7A79">
      <w:pPr>
        <w:pStyle w:val="SQLcode"/>
      </w:pPr>
      <w:r>
        <w:t xml:space="preserve">  PRIMARY KEY (`LoginProvider`,`ProviderKey`,`UserId`),</w:t>
      </w:r>
    </w:p>
    <w:p w:rsidR="001E7A79" w:rsidRDefault="001E7A79" w:rsidP="001E7A79">
      <w:pPr>
        <w:pStyle w:val="SQLcode"/>
      </w:pPr>
      <w:r>
        <w:t xml:space="preserve">  KEY `ApplicationUser_Logins` (`UserId`),</w:t>
      </w:r>
    </w:p>
    <w:p w:rsidR="001E7A79" w:rsidRDefault="001E7A79" w:rsidP="001E7A79">
      <w:pPr>
        <w:pStyle w:val="SQLcode"/>
      </w:pPr>
      <w:r>
        <w:t xml:space="preserve">  CONSTRAINT `ApplicationUser_Logins` FOREIGN KEY (`UserId`) REFERENCES `users` (`Id`) ON DELETE CASCADE ON UPDATE NO ACTION</w:t>
      </w:r>
    </w:p>
    <w:p w:rsidR="001E7A79" w:rsidRDefault="001E7A79" w:rsidP="001E7A79">
      <w:pPr>
        <w:pStyle w:val="SQLcode"/>
      </w:pPr>
      <w:r>
        <w:t>);</w:t>
      </w:r>
    </w:p>
    <w:p w:rsidR="001E7A79" w:rsidRDefault="001E7A79" w:rsidP="001E7A79">
      <w:pPr>
        <w:pStyle w:val="SQLcode"/>
      </w:pPr>
    </w:p>
    <w:p w:rsidR="001E7A79" w:rsidRDefault="001E7A79" w:rsidP="001E7A79">
      <w:pPr>
        <w:pStyle w:val="SQLcode"/>
      </w:pPr>
      <w:r>
        <w:t>CREATE TABLE `userroles` (</w:t>
      </w:r>
    </w:p>
    <w:p w:rsidR="001E7A79" w:rsidRDefault="001E7A79" w:rsidP="001E7A79">
      <w:pPr>
        <w:pStyle w:val="SQLcode"/>
      </w:pPr>
      <w:r>
        <w:t xml:space="preserve">  `UserId` varchar(128) NOT NULL,</w:t>
      </w:r>
    </w:p>
    <w:p w:rsidR="001E7A79" w:rsidRDefault="001E7A79" w:rsidP="001E7A79">
      <w:pPr>
        <w:pStyle w:val="SQLcode"/>
      </w:pPr>
      <w:r>
        <w:t xml:space="preserve">  `RoleId` varchar(128) NOT NULL,</w:t>
      </w:r>
    </w:p>
    <w:p w:rsidR="001E7A79" w:rsidRDefault="001E7A79" w:rsidP="001E7A79">
      <w:pPr>
        <w:pStyle w:val="SQLcode"/>
      </w:pPr>
      <w:r>
        <w:t xml:space="preserve">  PRIMARY KEY (`UserId`,`RoleId`),</w:t>
      </w:r>
    </w:p>
    <w:p w:rsidR="001E7A79" w:rsidRDefault="001E7A79" w:rsidP="001E7A79">
      <w:pPr>
        <w:pStyle w:val="SQLcode"/>
      </w:pPr>
      <w:r>
        <w:t xml:space="preserve">  KEY `IdentityRole_Users` (`RoleId`),</w:t>
      </w:r>
    </w:p>
    <w:p w:rsidR="001E7A79" w:rsidRDefault="001E7A79" w:rsidP="001E7A79">
      <w:pPr>
        <w:pStyle w:val="SQLcode"/>
      </w:pPr>
      <w:r>
        <w:t xml:space="preserve">  CONSTRAINT `ApplicationUser_Roles` FOREIGN KEY (`UserId`) REFERENCES `users` (`Id`) ON DELETE CASCADE ON UPDATE NO ACTION,</w:t>
      </w:r>
    </w:p>
    <w:p w:rsidR="001E7A79" w:rsidRDefault="001E7A79" w:rsidP="001E7A79">
      <w:pPr>
        <w:pStyle w:val="SQLcode"/>
      </w:pPr>
      <w:r>
        <w:t xml:space="preserve">  CONSTRAINT `IdentityRole_Users` FOREIGN KEY (`RoleId`) REFERENCES `roles` (`Id`) ON DELETE CASCADE ON UPDATE NO ACTION</w:t>
      </w:r>
    </w:p>
    <w:p w:rsidR="001E7A79" w:rsidRDefault="001E7A79" w:rsidP="001E7A79">
      <w:pPr>
        <w:pStyle w:val="SQLcode"/>
      </w:pPr>
      <w:r>
        <w:t>) ;</w:t>
      </w:r>
    </w:p>
    <w:p w:rsidR="001E7A79" w:rsidRDefault="001E7A79" w:rsidP="001E7A79">
      <w:pPr>
        <w:autoSpaceDE w:val="0"/>
        <w:autoSpaceDN w:val="0"/>
        <w:adjustRightInd w:val="0"/>
      </w:pPr>
    </w:p>
    <w:p w:rsidR="001E7A79" w:rsidRDefault="001E7A79" w:rsidP="001E7A79">
      <w:pPr>
        <w:autoSpaceDE w:val="0"/>
        <w:autoSpaceDN w:val="0"/>
        <w:adjustRightInd w:val="0"/>
      </w:pPr>
    </w:p>
    <w:p w:rsidR="001E7A79" w:rsidRPr="001E7A79" w:rsidRDefault="001E7A79" w:rsidP="001E7A79">
      <w:pPr>
        <w:autoSpaceDE w:val="0"/>
        <w:autoSpaceDN w:val="0"/>
        <w:adjustRightInd w:val="0"/>
      </w:pPr>
    </w:p>
    <w:sectPr w:rsidR="001E7A79" w:rsidRPr="001E7A79" w:rsidSect="0012131F">
      <w:type w:val="continuous"/>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422" w:rsidRDefault="008E6422" w:rsidP="00ED11EA">
      <w:r>
        <w:separator/>
      </w:r>
    </w:p>
  </w:endnote>
  <w:endnote w:type="continuationSeparator" w:id="0">
    <w:p w:rsidR="008E6422" w:rsidRDefault="008E6422" w:rsidP="00ED11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auhaus 93">
    <w:panose1 w:val="04030905020B02020C02"/>
    <w:charset w:val="00"/>
    <w:family w:val="decorativ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6422" w:rsidRDefault="008E6422" w:rsidP="00181F19">
    <w:pPr>
      <w:pStyle w:val="Sidefod"/>
      <w:tabs>
        <w:tab w:val="clear" w:pos="4819"/>
        <w:tab w:val="right" w:leader="underscore" w:pos="9638"/>
      </w:tabs>
    </w:pPr>
    <w:r>
      <w:tab/>
    </w:r>
  </w:p>
  <w:p w:rsidR="008E6422" w:rsidRPr="00181F19" w:rsidRDefault="008E6422">
    <w:pPr>
      <w:pStyle w:val="Sidefod"/>
      <w:rPr>
        <w:i/>
      </w:rPr>
    </w:pPr>
    <w:r>
      <w:rPr>
        <w:i/>
      </w:rPr>
      <w:t>Voresjazzklub.dk</w:t>
    </w:r>
    <w:r>
      <w:rPr>
        <w:i/>
      </w:rPr>
      <w:tab/>
    </w:r>
    <w:r w:rsidRPr="00181F19">
      <w:rPr>
        <w:i/>
      </w:rPr>
      <w:t>maj 2017</w:t>
    </w:r>
    <w:r w:rsidRPr="00181F19">
      <w:rPr>
        <w:i/>
      </w:rPr>
      <w:tab/>
      <w:t xml:space="preserve">p </w:t>
    </w:r>
    <w:r w:rsidRPr="00181F19">
      <w:rPr>
        <w:i/>
      </w:rPr>
      <w:fldChar w:fldCharType="begin"/>
    </w:r>
    <w:r w:rsidRPr="00181F19">
      <w:rPr>
        <w:i/>
      </w:rPr>
      <w:instrText>PAGE   \* MERGEFORMAT</w:instrText>
    </w:r>
    <w:r w:rsidRPr="00181F19">
      <w:rPr>
        <w:i/>
      </w:rPr>
      <w:fldChar w:fldCharType="separate"/>
    </w:r>
    <w:r w:rsidR="009B0F9D">
      <w:rPr>
        <w:i/>
        <w:noProof/>
      </w:rPr>
      <w:t>24</w:t>
    </w:r>
    <w:r w:rsidRPr="00181F19">
      <w:rPr>
        <w:i/>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422" w:rsidRDefault="008E6422" w:rsidP="00ED11EA">
      <w:r>
        <w:separator/>
      </w:r>
    </w:p>
  </w:footnote>
  <w:footnote w:type="continuationSeparator" w:id="0">
    <w:p w:rsidR="008E6422" w:rsidRDefault="008E6422" w:rsidP="00ED11E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714D37"/>
    <w:multiLevelType w:val="hybridMultilevel"/>
    <w:tmpl w:val="E068A84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284"/>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752"/>
    <w:rsid w:val="00000996"/>
    <w:rsid w:val="00007DF3"/>
    <w:rsid w:val="00013D96"/>
    <w:rsid w:val="00023DE9"/>
    <w:rsid w:val="00027F43"/>
    <w:rsid w:val="0005542F"/>
    <w:rsid w:val="00057C42"/>
    <w:rsid w:val="0008100E"/>
    <w:rsid w:val="000A3EBA"/>
    <w:rsid w:val="000C31E9"/>
    <w:rsid w:val="00112195"/>
    <w:rsid w:val="0012131F"/>
    <w:rsid w:val="0012536D"/>
    <w:rsid w:val="00125CDA"/>
    <w:rsid w:val="0012667C"/>
    <w:rsid w:val="00136CA2"/>
    <w:rsid w:val="00151D32"/>
    <w:rsid w:val="0015205D"/>
    <w:rsid w:val="001540C0"/>
    <w:rsid w:val="00167C4D"/>
    <w:rsid w:val="00181F19"/>
    <w:rsid w:val="001858B7"/>
    <w:rsid w:val="001915A5"/>
    <w:rsid w:val="00192AAC"/>
    <w:rsid w:val="001A058C"/>
    <w:rsid w:val="001B750F"/>
    <w:rsid w:val="001C4AD6"/>
    <w:rsid w:val="001C72FA"/>
    <w:rsid w:val="001E22AF"/>
    <w:rsid w:val="001E7A79"/>
    <w:rsid w:val="00211821"/>
    <w:rsid w:val="00215835"/>
    <w:rsid w:val="002252E8"/>
    <w:rsid w:val="00243752"/>
    <w:rsid w:val="0024554D"/>
    <w:rsid w:val="0025756D"/>
    <w:rsid w:val="00282508"/>
    <w:rsid w:val="002966E3"/>
    <w:rsid w:val="002B3132"/>
    <w:rsid w:val="002E221E"/>
    <w:rsid w:val="002F03DF"/>
    <w:rsid w:val="0032257B"/>
    <w:rsid w:val="003B008A"/>
    <w:rsid w:val="003C34D1"/>
    <w:rsid w:val="003C6223"/>
    <w:rsid w:val="003D0AB8"/>
    <w:rsid w:val="003E13D9"/>
    <w:rsid w:val="00400C6C"/>
    <w:rsid w:val="00407A39"/>
    <w:rsid w:val="00416CCC"/>
    <w:rsid w:val="0045084A"/>
    <w:rsid w:val="004745E1"/>
    <w:rsid w:val="004A1523"/>
    <w:rsid w:val="004B2C01"/>
    <w:rsid w:val="004C12C3"/>
    <w:rsid w:val="004E2147"/>
    <w:rsid w:val="0051555E"/>
    <w:rsid w:val="00515ED5"/>
    <w:rsid w:val="005556D7"/>
    <w:rsid w:val="00556781"/>
    <w:rsid w:val="00567F53"/>
    <w:rsid w:val="00573110"/>
    <w:rsid w:val="005D2B5E"/>
    <w:rsid w:val="00605AA3"/>
    <w:rsid w:val="00627C0D"/>
    <w:rsid w:val="006670DF"/>
    <w:rsid w:val="006701F9"/>
    <w:rsid w:val="006A0909"/>
    <w:rsid w:val="006A3FB0"/>
    <w:rsid w:val="006A7973"/>
    <w:rsid w:val="006B3C5F"/>
    <w:rsid w:val="006B3ED8"/>
    <w:rsid w:val="006B5226"/>
    <w:rsid w:val="006B5434"/>
    <w:rsid w:val="006C355F"/>
    <w:rsid w:val="006F33D1"/>
    <w:rsid w:val="006F509A"/>
    <w:rsid w:val="00760CD1"/>
    <w:rsid w:val="007726A7"/>
    <w:rsid w:val="00780C1A"/>
    <w:rsid w:val="00780DF8"/>
    <w:rsid w:val="007837DC"/>
    <w:rsid w:val="00786698"/>
    <w:rsid w:val="00795549"/>
    <w:rsid w:val="007C767C"/>
    <w:rsid w:val="007F1C0C"/>
    <w:rsid w:val="007F2963"/>
    <w:rsid w:val="007F5524"/>
    <w:rsid w:val="00816D0A"/>
    <w:rsid w:val="00827606"/>
    <w:rsid w:val="00842D8B"/>
    <w:rsid w:val="008445E4"/>
    <w:rsid w:val="008454EF"/>
    <w:rsid w:val="00857390"/>
    <w:rsid w:val="008A3DF7"/>
    <w:rsid w:val="008D1FD7"/>
    <w:rsid w:val="008E0450"/>
    <w:rsid w:val="008E2004"/>
    <w:rsid w:val="008E2D73"/>
    <w:rsid w:val="008E6422"/>
    <w:rsid w:val="008F14CC"/>
    <w:rsid w:val="009051F2"/>
    <w:rsid w:val="009105B3"/>
    <w:rsid w:val="00963349"/>
    <w:rsid w:val="00971451"/>
    <w:rsid w:val="009746D2"/>
    <w:rsid w:val="00975AA2"/>
    <w:rsid w:val="00982F0E"/>
    <w:rsid w:val="0098480D"/>
    <w:rsid w:val="009A73D3"/>
    <w:rsid w:val="009B0F9D"/>
    <w:rsid w:val="009B38CB"/>
    <w:rsid w:val="009C61FB"/>
    <w:rsid w:val="009D0F77"/>
    <w:rsid w:val="009E241C"/>
    <w:rsid w:val="009F5C89"/>
    <w:rsid w:val="00A00E61"/>
    <w:rsid w:val="00A32D6F"/>
    <w:rsid w:val="00A3734A"/>
    <w:rsid w:val="00A437A1"/>
    <w:rsid w:val="00A80CD7"/>
    <w:rsid w:val="00AB6B53"/>
    <w:rsid w:val="00AC34DE"/>
    <w:rsid w:val="00AF7C4D"/>
    <w:rsid w:val="00B13FDA"/>
    <w:rsid w:val="00B35A9B"/>
    <w:rsid w:val="00B366FF"/>
    <w:rsid w:val="00B40BC7"/>
    <w:rsid w:val="00B74A8D"/>
    <w:rsid w:val="00B77DFD"/>
    <w:rsid w:val="00B84677"/>
    <w:rsid w:val="00B87F47"/>
    <w:rsid w:val="00B91399"/>
    <w:rsid w:val="00BA22D8"/>
    <w:rsid w:val="00BA7450"/>
    <w:rsid w:val="00BC5F8F"/>
    <w:rsid w:val="00BE38F1"/>
    <w:rsid w:val="00BF78A4"/>
    <w:rsid w:val="00C0538A"/>
    <w:rsid w:val="00C11332"/>
    <w:rsid w:val="00C30370"/>
    <w:rsid w:val="00C41CA0"/>
    <w:rsid w:val="00C50602"/>
    <w:rsid w:val="00C66486"/>
    <w:rsid w:val="00C6771B"/>
    <w:rsid w:val="00C7149D"/>
    <w:rsid w:val="00C73515"/>
    <w:rsid w:val="00CA0D6D"/>
    <w:rsid w:val="00CE6B11"/>
    <w:rsid w:val="00D12B00"/>
    <w:rsid w:val="00D53865"/>
    <w:rsid w:val="00D60692"/>
    <w:rsid w:val="00D76CC9"/>
    <w:rsid w:val="00D94BAC"/>
    <w:rsid w:val="00DD0207"/>
    <w:rsid w:val="00DD5556"/>
    <w:rsid w:val="00DD689F"/>
    <w:rsid w:val="00E64324"/>
    <w:rsid w:val="00E90CC4"/>
    <w:rsid w:val="00EA56A3"/>
    <w:rsid w:val="00EC7211"/>
    <w:rsid w:val="00ED11EA"/>
    <w:rsid w:val="00ED5BB3"/>
    <w:rsid w:val="00F008C8"/>
    <w:rsid w:val="00F15554"/>
    <w:rsid w:val="00F269B2"/>
    <w:rsid w:val="00F41F8E"/>
    <w:rsid w:val="00F4719A"/>
    <w:rsid w:val="00F47451"/>
    <w:rsid w:val="00F631CC"/>
    <w:rsid w:val="00F76076"/>
    <w:rsid w:val="00F7793A"/>
    <w:rsid w:val="00F96048"/>
    <w:rsid w:val="00F96774"/>
    <w:rsid w:val="00FA58E5"/>
    <w:rsid w:val="00FA7D99"/>
    <w:rsid w:val="00FC7F11"/>
    <w:rsid w:val="00FF1233"/>
    <w:rsid w:val="00FF129C"/>
    <w:rsid w:val="00FF212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F0E"/>
    <w:rPr>
      <w:sz w:val="22"/>
      <w:szCs w:val="22"/>
      <w:lang w:eastAsia="en-US"/>
    </w:rPr>
  </w:style>
  <w:style w:type="paragraph" w:styleId="Overskrift1">
    <w:name w:val="heading 1"/>
    <w:basedOn w:val="Normal"/>
    <w:next w:val="Normal"/>
    <w:link w:val="Overskrift1Tegn"/>
    <w:uiPriority w:val="9"/>
    <w:qFormat/>
    <w:rsid w:val="00FA58E5"/>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FA58E5"/>
    <w:pPr>
      <w:keepNext/>
      <w:keepLines/>
      <w:spacing w:before="200"/>
      <w:outlineLvl w:val="1"/>
    </w:pPr>
    <w:rPr>
      <w:rFonts w:asciiTheme="majorHAnsi" w:eastAsiaTheme="majorEastAsia" w:hAnsiTheme="majorHAnsi" w:cstheme="majorBidi"/>
      <w:b/>
      <w:bCs/>
      <w:color w:val="365F91" w:themeColor="accent1" w:themeShade="BF"/>
      <w:sz w:val="26"/>
      <w:szCs w:val="26"/>
    </w:rPr>
  </w:style>
  <w:style w:type="paragraph" w:styleId="Overskrift3">
    <w:name w:val="heading 3"/>
    <w:basedOn w:val="Normal"/>
    <w:next w:val="Normal"/>
    <w:link w:val="Overskrift3Tegn"/>
    <w:uiPriority w:val="9"/>
    <w:unhideWhenUsed/>
    <w:qFormat/>
    <w:rsid w:val="00FA58E5"/>
    <w:pPr>
      <w:keepNext/>
      <w:keepLines/>
      <w:spacing w:before="200"/>
      <w:outlineLvl w:val="2"/>
    </w:pPr>
    <w:rPr>
      <w:rFonts w:asciiTheme="majorHAnsi" w:eastAsiaTheme="majorEastAsia" w:hAnsiTheme="majorHAnsi" w:cstheme="majorBidi"/>
      <w:b/>
      <w:bCs/>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FA58E5"/>
    <w:rPr>
      <w:rFonts w:asciiTheme="majorHAnsi" w:eastAsiaTheme="majorEastAsia" w:hAnsiTheme="majorHAnsi" w:cstheme="majorBidi"/>
      <w:b/>
      <w:bCs/>
      <w:color w:val="365F91" w:themeColor="accent1" w:themeShade="BF"/>
      <w:sz w:val="26"/>
      <w:szCs w:val="26"/>
      <w:lang w:eastAsia="en-US"/>
    </w:rPr>
  </w:style>
  <w:style w:type="character" w:customStyle="1" w:styleId="Overskrift1Tegn">
    <w:name w:val="Overskrift 1 Tegn"/>
    <w:basedOn w:val="Standardskrifttypeiafsnit"/>
    <w:link w:val="Overskrift1"/>
    <w:uiPriority w:val="9"/>
    <w:rsid w:val="00FA58E5"/>
    <w:rPr>
      <w:rFonts w:asciiTheme="majorHAnsi" w:eastAsiaTheme="majorEastAsia" w:hAnsiTheme="majorHAnsi" w:cstheme="majorBidi"/>
      <w:b/>
      <w:bCs/>
      <w:color w:val="365F91" w:themeColor="accent1" w:themeShade="BF"/>
      <w:sz w:val="28"/>
      <w:szCs w:val="28"/>
      <w:lang w:eastAsia="en-US"/>
    </w:rPr>
  </w:style>
  <w:style w:type="character" w:styleId="Hyperlink">
    <w:name w:val="Hyperlink"/>
    <w:basedOn w:val="Standardskrifttypeiafsnit"/>
    <w:uiPriority w:val="99"/>
    <w:unhideWhenUsed/>
    <w:rsid w:val="00F631CC"/>
    <w:rPr>
      <w:color w:val="0000FF" w:themeColor="hyperlink"/>
      <w:u w:val="single"/>
    </w:rPr>
  </w:style>
  <w:style w:type="character" w:customStyle="1" w:styleId="Overskrift3Tegn">
    <w:name w:val="Overskrift 3 Tegn"/>
    <w:basedOn w:val="Standardskrifttypeiafsnit"/>
    <w:link w:val="Overskrift3"/>
    <w:uiPriority w:val="9"/>
    <w:rsid w:val="00FA58E5"/>
    <w:rPr>
      <w:rFonts w:asciiTheme="majorHAnsi" w:eastAsiaTheme="majorEastAsia" w:hAnsiTheme="majorHAnsi" w:cstheme="majorBidi"/>
      <w:b/>
      <w:bCs/>
      <w:color w:val="365F91" w:themeColor="accent1" w:themeShade="BF"/>
      <w:sz w:val="22"/>
      <w:szCs w:val="22"/>
      <w:lang w:eastAsia="en-US"/>
    </w:rPr>
  </w:style>
  <w:style w:type="paragraph" w:customStyle="1" w:styleId="Code">
    <w:name w:val="Code"/>
    <w:basedOn w:val="Normal"/>
    <w:link w:val="CodeTegn"/>
    <w:qFormat/>
    <w:rsid w:val="00CE6B11"/>
    <w:rPr>
      <w:rFonts w:ascii="Consolas" w:hAnsi="Consolas" w:cs="Consolas"/>
      <w:sz w:val="16"/>
      <w:szCs w:val="16"/>
      <w:lang w:val="en-US"/>
    </w:rPr>
  </w:style>
  <w:style w:type="character" w:customStyle="1" w:styleId="CodeTegn">
    <w:name w:val="Code Tegn"/>
    <w:basedOn w:val="Standardskrifttypeiafsnit"/>
    <w:link w:val="Code"/>
    <w:rsid w:val="00CE6B11"/>
    <w:rPr>
      <w:rFonts w:ascii="Consolas" w:hAnsi="Consolas" w:cs="Consolas"/>
      <w:sz w:val="16"/>
      <w:szCs w:val="16"/>
      <w:lang w:val="en-US" w:eastAsia="en-US"/>
    </w:rPr>
  </w:style>
  <w:style w:type="paragraph" w:customStyle="1" w:styleId="SQLcode">
    <w:name w:val="SQLcode"/>
    <w:basedOn w:val="Normal"/>
    <w:link w:val="SQLcodeTegn"/>
    <w:qFormat/>
    <w:rsid w:val="0012131F"/>
    <w:rPr>
      <w:rFonts w:ascii="Consolas" w:hAnsi="Consolas" w:cs="Consolas"/>
      <w:sz w:val="18"/>
      <w:szCs w:val="18"/>
      <w:lang w:val="en-US"/>
    </w:rPr>
  </w:style>
  <w:style w:type="character" w:customStyle="1" w:styleId="SQLcodeTegn">
    <w:name w:val="SQLcode Tegn"/>
    <w:basedOn w:val="Standardskrifttypeiafsnit"/>
    <w:link w:val="SQLcode"/>
    <w:rsid w:val="0012131F"/>
    <w:rPr>
      <w:rFonts w:ascii="Consolas" w:hAnsi="Consolas" w:cs="Consolas"/>
      <w:sz w:val="18"/>
      <w:szCs w:val="18"/>
      <w:lang w:val="en-US" w:eastAsia="en-US"/>
    </w:rPr>
  </w:style>
  <w:style w:type="paragraph" w:styleId="Markeringsbobletekst">
    <w:name w:val="Balloon Text"/>
    <w:basedOn w:val="Normal"/>
    <w:link w:val="MarkeringsbobletekstTegn"/>
    <w:uiPriority w:val="99"/>
    <w:semiHidden/>
    <w:unhideWhenUsed/>
    <w:rsid w:val="0012131F"/>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2131F"/>
    <w:rPr>
      <w:rFonts w:ascii="Tahoma" w:hAnsi="Tahoma" w:cs="Tahoma"/>
      <w:sz w:val="16"/>
      <w:szCs w:val="16"/>
      <w:lang w:eastAsia="en-US"/>
    </w:rPr>
  </w:style>
  <w:style w:type="paragraph" w:styleId="Sidehoved">
    <w:name w:val="header"/>
    <w:basedOn w:val="Normal"/>
    <w:link w:val="SidehovedTegn"/>
    <w:uiPriority w:val="99"/>
    <w:unhideWhenUsed/>
    <w:rsid w:val="00ED11EA"/>
    <w:pPr>
      <w:tabs>
        <w:tab w:val="center" w:pos="4819"/>
        <w:tab w:val="right" w:pos="9638"/>
      </w:tabs>
    </w:pPr>
  </w:style>
  <w:style w:type="character" w:customStyle="1" w:styleId="SidehovedTegn">
    <w:name w:val="Sidehoved Tegn"/>
    <w:basedOn w:val="Standardskrifttypeiafsnit"/>
    <w:link w:val="Sidehoved"/>
    <w:uiPriority w:val="99"/>
    <w:rsid w:val="00ED11EA"/>
    <w:rPr>
      <w:sz w:val="22"/>
      <w:szCs w:val="22"/>
      <w:lang w:eastAsia="en-US"/>
    </w:rPr>
  </w:style>
  <w:style w:type="paragraph" w:styleId="Sidefod">
    <w:name w:val="footer"/>
    <w:basedOn w:val="Normal"/>
    <w:link w:val="SidefodTegn"/>
    <w:uiPriority w:val="99"/>
    <w:unhideWhenUsed/>
    <w:rsid w:val="00ED11EA"/>
    <w:pPr>
      <w:tabs>
        <w:tab w:val="center" w:pos="4819"/>
        <w:tab w:val="right" w:pos="9638"/>
      </w:tabs>
    </w:pPr>
  </w:style>
  <w:style w:type="character" w:customStyle="1" w:styleId="SidefodTegn">
    <w:name w:val="Sidefod Tegn"/>
    <w:basedOn w:val="Standardskrifttypeiafsnit"/>
    <w:link w:val="Sidefod"/>
    <w:uiPriority w:val="99"/>
    <w:rsid w:val="00ED11EA"/>
    <w:rPr>
      <w:sz w:val="22"/>
      <w:szCs w:val="22"/>
      <w:lang w:eastAsia="en-US"/>
    </w:rPr>
  </w:style>
  <w:style w:type="paragraph" w:styleId="Slutnotetekst">
    <w:name w:val="endnote text"/>
    <w:basedOn w:val="Normal"/>
    <w:link w:val="SlutnotetekstTegn"/>
    <w:uiPriority w:val="99"/>
    <w:semiHidden/>
    <w:unhideWhenUsed/>
    <w:rsid w:val="0012536D"/>
    <w:rPr>
      <w:sz w:val="20"/>
      <w:szCs w:val="20"/>
    </w:rPr>
  </w:style>
  <w:style w:type="character" w:customStyle="1" w:styleId="SlutnotetekstTegn">
    <w:name w:val="Slutnotetekst Tegn"/>
    <w:basedOn w:val="Standardskrifttypeiafsnit"/>
    <w:link w:val="Slutnotetekst"/>
    <w:uiPriority w:val="99"/>
    <w:semiHidden/>
    <w:rsid w:val="0012536D"/>
    <w:rPr>
      <w:lang w:eastAsia="en-US"/>
    </w:rPr>
  </w:style>
  <w:style w:type="character" w:styleId="Slutnotehenvisning">
    <w:name w:val="endnote reference"/>
    <w:basedOn w:val="Standardskrifttypeiafsnit"/>
    <w:uiPriority w:val="99"/>
    <w:semiHidden/>
    <w:unhideWhenUsed/>
    <w:rsid w:val="0012536D"/>
    <w:rPr>
      <w:vertAlign w:val="superscript"/>
    </w:rPr>
  </w:style>
  <w:style w:type="paragraph" w:styleId="Overskrift">
    <w:name w:val="TOC Heading"/>
    <w:basedOn w:val="Overskrift1"/>
    <w:next w:val="Normal"/>
    <w:uiPriority w:val="39"/>
    <w:semiHidden/>
    <w:unhideWhenUsed/>
    <w:qFormat/>
    <w:rsid w:val="004745E1"/>
    <w:pPr>
      <w:spacing w:line="276" w:lineRule="auto"/>
      <w:jc w:val="left"/>
      <w:outlineLvl w:val="9"/>
    </w:pPr>
    <w:rPr>
      <w:lang w:eastAsia="da-DK"/>
    </w:rPr>
  </w:style>
  <w:style w:type="paragraph" w:styleId="Indholdsfortegnelse1">
    <w:name w:val="toc 1"/>
    <w:basedOn w:val="Normal"/>
    <w:next w:val="Normal"/>
    <w:autoRedefine/>
    <w:uiPriority w:val="39"/>
    <w:unhideWhenUsed/>
    <w:rsid w:val="004745E1"/>
    <w:pPr>
      <w:spacing w:after="100"/>
    </w:pPr>
  </w:style>
  <w:style w:type="paragraph" w:styleId="Indholdsfortegnelse2">
    <w:name w:val="toc 2"/>
    <w:basedOn w:val="Normal"/>
    <w:next w:val="Normal"/>
    <w:autoRedefine/>
    <w:uiPriority w:val="39"/>
    <w:unhideWhenUsed/>
    <w:rsid w:val="004745E1"/>
    <w:pPr>
      <w:spacing w:after="100"/>
      <w:ind w:left="220"/>
    </w:pPr>
  </w:style>
  <w:style w:type="paragraph" w:styleId="Indholdsfortegnelse3">
    <w:name w:val="toc 3"/>
    <w:basedOn w:val="Normal"/>
    <w:next w:val="Normal"/>
    <w:autoRedefine/>
    <w:uiPriority w:val="39"/>
    <w:unhideWhenUsed/>
    <w:rsid w:val="004745E1"/>
    <w:pPr>
      <w:spacing w:after="100"/>
      <w:ind w:left="440"/>
    </w:pPr>
  </w:style>
  <w:style w:type="paragraph" w:styleId="Listeafsnit">
    <w:name w:val="List Paragraph"/>
    <w:basedOn w:val="Normal"/>
    <w:uiPriority w:val="34"/>
    <w:qFormat/>
    <w:rsid w:val="00000996"/>
    <w:pPr>
      <w:ind w:left="720"/>
      <w:contextualSpacing/>
    </w:pPr>
  </w:style>
  <w:style w:type="character" w:styleId="BesgtHyperlink">
    <w:name w:val="FollowedHyperlink"/>
    <w:basedOn w:val="Standardskrifttypeiafsnit"/>
    <w:uiPriority w:val="99"/>
    <w:semiHidden/>
    <w:unhideWhenUsed/>
    <w:rsid w:val="00FA7D99"/>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2F0E"/>
    <w:rPr>
      <w:sz w:val="22"/>
      <w:szCs w:val="22"/>
      <w:lang w:eastAsia="en-US"/>
    </w:rPr>
  </w:style>
  <w:style w:type="paragraph" w:styleId="Overskrift1">
    <w:name w:val="heading 1"/>
    <w:basedOn w:val="Normal"/>
    <w:next w:val="Normal"/>
    <w:link w:val="Overskrift1Tegn"/>
    <w:uiPriority w:val="9"/>
    <w:qFormat/>
    <w:rsid w:val="00FA58E5"/>
    <w:pPr>
      <w:keepNext/>
      <w:keepLines/>
      <w:spacing w:before="480"/>
      <w:jc w:val="center"/>
      <w:outlineLvl w:val="0"/>
    </w:pPr>
    <w:rPr>
      <w:rFonts w:asciiTheme="majorHAnsi" w:eastAsiaTheme="majorEastAsia" w:hAnsiTheme="majorHAnsi"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FA58E5"/>
    <w:pPr>
      <w:keepNext/>
      <w:keepLines/>
      <w:spacing w:before="200"/>
      <w:outlineLvl w:val="1"/>
    </w:pPr>
    <w:rPr>
      <w:rFonts w:asciiTheme="majorHAnsi" w:eastAsiaTheme="majorEastAsia" w:hAnsiTheme="majorHAnsi" w:cstheme="majorBidi"/>
      <w:b/>
      <w:bCs/>
      <w:color w:val="365F91" w:themeColor="accent1" w:themeShade="BF"/>
      <w:sz w:val="26"/>
      <w:szCs w:val="26"/>
    </w:rPr>
  </w:style>
  <w:style w:type="paragraph" w:styleId="Overskrift3">
    <w:name w:val="heading 3"/>
    <w:basedOn w:val="Normal"/>
    <w:next w:val="Normal"/>
    <w:link w:val="Overskrift3Tegn"/>
    <w:uiPriority w:val="9"/>
    <w:unhideWhenUsed/>
    <w:qFormat/>
    <w:rsid w:val="00FA58E5"/>
    <w:pPr>
      <w:keepNext/>
      <w:keepLines/>
      <w:spacing w:before="200"/>
      <w:outlineLvl w:val="2"/>
    </w:pPr>
    <w:rPr>
      <w:rFonts w:asciiTheme="majorHAnsi" w:eastAsiaTheme="majorEastAsia" w:hAnsiTheme="majorHAnsi" w:cstheme="majorBidi"/>
      <w:b/>
      <w:bCs/>
      <w:color w:val="365F91"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FA58E5"/>
    <w:rPr>
      <w:rFonts w:asciiTheme="majorHAnsi" w:eastAsiaTheme="majorEastAsia" w:hAnsiTheme="majorHAnsi" w:cstheme="majorBidi"/>
      <w:b/>
      <w:bCs/>
      <w:color w:val="365F91" w:themeColor="accent1" w:themeShade="BF"/>
      <w:sz w:val="26"/>
      <w:szCs w:val="26"/>
      <w:lang w:eastAsia="en-US"/>
    </w:rPr>
  </w:style>
  <w:style w:type="character" w:customStyle="1" w:styleId="Overskrift1Tegn">
    <w:name w:val="Overskrift 1 Tegn"/>
    <w:basedOn w:val="Standardskrifttypeiafsnit"/>
    <w:link w:val="Overskrift1"/>
    <w:uiPriority w:val="9"/>
    <w:rsid w:val="00FA58E5"/>
    <w:rPr>
      <w:rFonts w:asciiTheme="majorHAnsi" w:eastAsiaTheme="majorEastAsia" w:hAnsiTheme="majorHAnsi" w:cstheme="majorBidi"/>
      <w:b/>
      <w:bCs/>
      <w:color w:val="365F91" w:themeColor="accent1" w:themeShade="BF"/>
      <w:sz w:val="28"/>
      <w:szCs w:val="28"/>
      <w:lang w:eastAsia="en-US"/>
    </w:rPr>
  </w:style>
  <w:style w:type="character" w:styleId="Hyperlink">
    <w:name w:val="Hyperlink"/>
    <w:basedOn w:val="Standardskrifttypeiafsnit"/>
    <w:uiPriority w:val="99"/>
    <w:unhideWhenUsed/>
    <w:rsid w:val="00F631CC"/>
    <w:rPr>
      <w:color w:val="0000FF" w:themeColor="hyperlink"/>
      <w:u w:val="single"/>
    </w:rPr>
  </w:style>
  <w:style w:type="character" w:customStyle="1" w:styleId="Overskrift3Tegn">
    <w:name w:val="Overskrift 3 Tegn"/>
    <w:basedOn w:val="Standardskrifttypeiafsnit"/>
    <w:link w:val="Overskrift3"/>
    <w:uiPriority w:val="9"/>
    <w:rsid w:val="00FA58E5"/>
    <w:rPr>
      <w:rFonts w:asciiTheme="majorHAnsi" w:eastAsiaTheme="majorEastAsia" w:hAnsiTheme="majorHAnsi" w:cstheme="majorBidi"/>
      <w:b/>
      <w:bCs/>
      <w:color w:val="365F91" w:themeColor="accent1" w:themeShade="BF"/>
      <w:sz w:val="22"/>
      <w:szCs w:val="22"/>
      <w:lang w:eastAsia="en-US"/>
    </w:rPr>
  </w:style>
  <w:style w:type="paragraph" w:customStyle="1" w:styleId="Code">
    <w:name w:val="Code"/>
    <w:basedOn w:val="Normal"/>
    <w:link w:val="CodeTegn"/>
    <w:qFormat/>
    <w:rsid w:val="00CE6B11"/>
    <w:rPr>
      <w:rFonts w:ascii="Consolas" w:hAnsi="Consolas" w:cs="Consolas"/>
      <w:sz w:val="16"/>
      <w:szCs w:val="16"/>
      <w:lang w:val="en-US"/>
    </w:rPr>
  </w:style>
  <w:style w:type="character" w:customStyle="1" w:styleId="CodeTegn">
    <w:name w:val="Code Tegn"/>
    <w:basedOn w:val="Standardskrifttypeiafsnit"/>
    <w:link w:val="Code"/>
    <w:rsid w:val="00CE6B11"/>
    <w:rPr>
      <w:rFonts w:ascii="Consolas" w:hAnsi="Consolas" w:cs="Consolas"/>
      <w:sz w:val="16"/>
      <w:szCs w:val="16"/>
      <w:lang w:val="en-US" w:eastAsia="en-US"/>
    </w:rPr>
  </w:style>
  <w:style w:type="paragraph" w:customStyle="1" w:styleId="SQLcode">
    <w:name w:val="SQLcode"/>
    <w:basedOn w:val="Normal"/>
    <w:link w:val="SQLcodeTegn"/>
    <w:qFormat/>
    <w:rsid w:val="0012131F"/>
    <w:rPr>
      <w:rFonts w:ascii="Consolas" w:hAnsi="Consolas" w:cs="Consolas"/>
      <w:sz w:val="18"/>
      <w:szCs w:val="18"/>
      <w:lang w:val="en-US"/>
    </w:rPr>
  </w:style>
  <w:style w:type="character" w:customStyle="1" w:styleId="SQLcodeTegn">
    <w:name w:val="SQLcode Tegn"/>
    <w:basedOn w:val="Standardskrifttypeiafsnit"/>
    <w:link w:val="SQLcode"/>
    <w:rsid w:val="0012131F"/>
    <w:rPr>
      <w:rFonts w:ascii="Consolas" w:hAnsi="Consolas" w:cs="Consolas"/>
      <w:sz w:val="18"/>
      <w:szCs w:val="18"/>
      <w:lang w:val="en-US" w:eastAsia="en-US"/>
    </w:rPr>
  </w:style>
  <w:style w:type="paragraph" w:styleId="Markeringsbobletekst">
    <w:name w:val="Balloon Text"/>
    <w:basedOn w:val="Normal"/>
    <w:link w:val="MarkeringsbobletekstTegn"/>
    <w:uiPriority w:val="99"/>
    <w:semiHidden/>
    <w:unhideWhenUsed/>
    <w:rsid w:val="0012131F"/>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12131F"/>
    <w:rPr>
      <w:rFonts w:ascii="Tahoma" w:hAnsi="Tahoma" w:cs="Tahoma"/>
      <w:sz w:val="16"/>
      <w:szCs w:val="16"/>
      <w:lang w:eastAsia="en-US"/>
    </w:rPr>
  </w:style>
  <w:style w:type="paragraph" w:styleId="Sidehoved">
    <w:name w:val="header"/>
    <w:basedOn w:val="Normal"/>
    <w:link w:val="SidehovedTegn"/>
    <w:uiPriority w:val="99"/>
    <w:unhideWhenUsed/>
    <w:rsid w:val="00ED11EA"/>
    <w:pPr>
      <w:tabs>
        <w:tab w:val="center" w:pos="4819"/>
        <w:tab w:val="right" w:pos="9638"/>
      </w:tabs>
    </w:pPr>
  </w:style>
  <w:style w:type="character" w:customStyle="1" w:styleId="SidehovedTegn">
    <w:name w:val="Sidehoved Tegn"/>
    <w:basedOn w:val="Standardskrifttypeiafsnit"/>
    <w:link w:val="Sidehoved"/>
    <w:uiPriority w:val="99"/>
    <w:rsid w:val="00ED11EA"/>
    <w:rPr>
      <w:sz w:val="22"/>
      <w:szCs w:val="22"/>
      <w:lang w:eastAsia="en-US"/>
    </w:rPr>
  </w:style>
  <w:style w:type="paragraph" w:styleId="Sidefod">
    <w:name w:val="footer"/>
    <w:basedOn w:val="Normal"/>
    <w:link w:val="SidefodTegn"/>
    <w:uiPriority w:val="99"/>
    <w:unhideWhenUsed/>
    <w:rsid w:val="00ED11EA"/>
    <w:pPr>
      <w:tabs>
        <w:tab w:val="center" w:pos="4819"/>
        <w:tab w:val="right" w:pos="9638"/>
      </w:tabs>
    </w:pPr>
  </w:style>
  <w:style w:type="character" w:customStyle="1" w:styleId="SidefodTegn">
    <w:name w:val="Sidefod Tegn"/>
    <w:basedOn w:val="Standardskrifttypeiafsnit"/>
    <w:link w:val="Sidefod"/>
    <w:uiPriority w:val="99"/>
    <w:rsid w:val="00ED11EA"/>
    <w:rPr>
      <w:sz w:val="22"/>
      <w:szCs w:val="22"/>
      <w:lang w:eastAsia="en-US"/>
    </w:rPr>
  </w:style>
  <w:style w:type="paragraph" w:styleId="Slutnotetekst">
    <w:name w:val="endnote text"/>
    <w:basedOn w:val="Normal"/>
    <w:link w:val="SlutnotetekstTegn"/>
    <w:uiPriority w:val="99"/>
    <w:semiHidden/>
    <w:unhideWhenUsed/>
    <w:rsid w:val="0012536D"/>
    <w:rPr>
      <w:sz w:val="20"/>
      <w:szCs w:val="20"/>
    </w:rPr>
  </w:style>
  <w:style w:type="character" w:customStyle="1" w:styleId="SlutnotetekstTegn">
    <w:name w:val="Slutnotetekst Tegn"/>
    <w:basedOn w:val="Standardskrifttypeiafsnit"/>
    <w:link w:val="Slutnotetekst"/>
    <w:uiPriority w:val="99"/>
    <w:semiHidden/>
    <w:rsid w:val="0012536D"/>
    <w:rPr>
      <w:lang w:eastAsia="en-US"/>
    </w:rPr>
  </w:style>
  <w:style w:type="character" w:styleId="Slutnotehenvisning">
    <w:name w:val="endnote reference"/>
    <w:basedOn w:val="Standardskrifttypeiafsnit"/>
    <w:uiPriority w:val="99"/>
    <w:semiHidden/>
    <w:unhideWhenUsed/>
    <w:rsid w:val="0012536D"/>
    <w:rPr>
      <w:vertAlign w:val="superscript"/>
    </w:rPr>
  </w:style>
  <w:style w:type="paragraph" w:styleId="Overskrift">
    <w:name w:val="TOC Heading"/>
    <w:basedOn w:val="Overskrift1"/>
    <w:next w:val="Normal"/>
    <w:uiPriority w:val="39"/>
    <w:semiHidden/>
    <w:unhideWhenUsed/>
    <w:qFormat/>
    <w:rsid w:val="004745E1"/>
    <w:pPr>
      <w:spacing w:line="276" w:lineRule="auto"/>
      <w:jc w:val="left"/>
      <w:outlineLvl w:val="9"/>
    </w:pPr>
    <w:rPr>
      <w:lang w:eastAsia="da-DK"/>
    </w:rPr>
  </w:style>
  <w:style w:type="paragraph" w:styleId="Indholdsfortegnelse1">
    <w:name w:val="toc 1"/>
    <w:basedOn w:val="Normal"/>
    <w:next w:val="Normal"/>
    <w:autoRedefine/>
    <w:uiPriority w:val="39"/>
    <w:unhideWhenUsed/>
    <w:rsid w:val="004745E1"/>
    <w:pPr>
      <w:spacing w:after="100"/>
    </w:pPr>
  </w:style>
  <w:style w:type="paragraph" w:styleId="Indholdsfortegnelse2">
    <w:name w:val="toc 2"/>
    <w:basedOn w:val="Normal"/>
    <w:next w:val="Normal"/>
    <w:autoRedefine/>
    <w:uiPriority w:val="39"/>
    <w:unhideWhenUsed/>
    <w:rsid w:val="004745E1"/>
    <w:pPr>
      <w:spacing w:after="100"/>
      <w:ind w:left="220"/>
    </w:pPr>
  </w:style>
  <w:style w:type="paragraph" w:styleId="Indholdsfortegnelse3">
    <w:name w:val="toc 3"/>
    <w:basedOn w:val="Normal"/>
    <w:next w:val="Normal"/>
    <w:autoRedefine/>
    <w:uiPriority w:val="39"/>
    <w:unhideWhenUsed/>
    <w:rsid w:val="004745E1"/>
    <w:pPr>
      <w:spacing w:after="100"/>
      <w:ind w:left="440"/>
    </w:pPr>
  </w:style>
  <w:style w:type="paragraph" w:styleId="Listeafsnit">
    <w:name w:val="List Paragraph"/>
    <w:basedOn w:val="Normal"/>
    <w:uiPriority w:val="34"/>
    <w:qFormat/>
    <w:rsid w:val="00000996"/>
    <w:pPr>
      <w:ind w:left="720"/>
      <w:contextualSpacing/>
    </w:pPr>
  </w:style>
  <w:style w:type="character" w:styleId="BesgtHyperlink">
    <w:name w:val="FollowedHyperlink"/>
    <w:basedOn w:val="Standardskrifttypeiafsnit"/>
    <w:uiPriority w:val="99"/>
    <w:semiHidden/>
    <w:unhideWhenUsed/>
    <w:rsid w:val="00FA7D9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04876">
      <w:bodyDiv w:val="1"/>
      <w:marLeft w:val="0"/>
      <w:marRight w:val="0"/>
      <w:marTop w:val="0"/>
      <w:marBottom w:val="0"/>
      <w:divBdr>
        <w:top w:val="none" w:sz="0" w:space="0" w:color="auto"/>
        <w:left w:val="none" w:sz="0" w:space="0" w:color="auto"/>
        <w:bottom w:val="none" w:sz="0" w:space="0" w:color="auto"/>
        <w:right w:val="none" w:sz="0" w:space="0" w:color="auto"/>
      </w:divBdr>
    </w:div>
    <w:div w:id="77405469">
      <w:bodyDiv w:val="1"/>
      <w:marLeft w:val="0"/>
      <w:marRight w:val="0"/>
      <w:marTop w:val="0"/>
      <w:marBottom w:val="0"/>
      <w:divBdr>
        <w:top w:val="none" w:sz="0" w:space="0" w:color="auto"/>
        <w:left w:val="none" w:sz="0" w:space="0" w:color="auto"/>
        <w:bottom w:val="none" w:sz="0" w:space="0" w:color="auto"/>
        <w:right w:val="none" w:sz="0" w:space="0" w:color="auto"/>
      </w:divBdr>
    </w:div>
    <w:div w:id="339770710">
      <w:bodyDiv w:val="1"/>
      <w:marLeft w:val="0"/>
      <w:marRight w:val="0"/>
      <w:marTop w:val="0"/>
      <w:marBottom w:val="0"/>
      <w:divBdr>
        <w:top w:val="none" w:sz="0" w:space="0" w:color="auto"/>
        <w:left w:val="none" w:sz="0" w:space="0" w:color="auto"/>
        <w:bottom w:val="none" w:sz="0" w:space="0" w:color="auto"/>
        <w:right w:val="none" w:sz="0" w:space="0" w:color="auto"/>
      </w:divBdr>
    </w:div>
    <w:div w:id="439447412">
      <w:bodyDiv w:val="1"/>
      <w:marLeft w:val="0"/>
      <w:marRight w:val="0"/>
      <w:marTop w:val="0"/>
      <w:marBottom w:val="0"/>
      <w:divBdr>
        <w:top w:val="none" w:sz="0" w:space="0" w:color="auto"/>
        <w:left w:val="none" w:sz="0" w:space="0" w:color="auto"/>
        <w:bottom w:val="none" w:sz="0" w:space="0" w:color="auto"/>
        <w:right w:val="none" w:sz="0" w:space="0" w:color="auto"/>
      </w:divBdr>
      <w:divsChild>
        <w:div w:id="117993120">
          <w:marLeft w:val="0"/>
          <w:marRight w:val="0"/>
          <w:marTop w:val="0"/>
          <w:marBottom w:val="0"/>
          <w:divBdr>
            <w:top w:val="none" w:sz="0" w:space="0" w:color="auto"/>
            <w:left w:val="none" w:sz="0" w:space="0" w:color="auto"/>
            <w:bottom w:val="none" w:sz="0" w:space="0" w:color="auto"/>
            <w:right w:val="none" w:sz="0" w:space="0" w:color="auto"/>
          </w:divBdr>
        </w:div>
        <w:div w:id="268394132">
          <w:marLeft w:val="0"/>
          <w:marRight w:val="0"/>
          <w:marTop w:val="0"/>
          <w:marBottom w:val="0"/>
          <w:divBdr>
            <w:top w:val="none" w:sz="0" w:space="0" w:color="auto"/>
            <w:left w:val="none" w:sz="0" w:space="0" w:color="auto"/>
            <w:bottom w:val="none" w:sz="0" w:space="0" w:color="auto"/>
            <w:right w:val="none" w:sz="0" w:space="0" w:color="auto"/>
          </w:divBdr>
        </w:div>
        <w:div w:id="1904219069">
          <w:marLeft w:val="0"/>
          <w:marRight w:val="0"/>
          <w:marTop w:val="0"/>
          <w:marBottom w:val="0"/>
          <w:divBdr>
            <w:top w:val="none" w:sz="0" w:space="0" w:color="auto"/>
            <w:left w:val="none" w:sz="0" w:space="0" w:color="auto"/>
            <w:bottom w:val="none" w:sz="0" w:space="0" w:color="auto"/>
            <w:right w:val="none" w:sz="0" w:space="0" w:color="auto"/>
          </w:divBdr>
        </w:div>
        <w:div w:id="1244991161">
          <w:marLeft w:val="0"/>
          <w:marRight w:val="0"/>
          <w:marTop w:val="0"/>
          <w:marBottom w:val="0"/>
          <w:divBdr>
            <w:top w:val="none" w:sz="0" w:space="0" w:color="auto"/>
            <w:left w:val="none" w:sz="0" w:space="0" w:color="auto"/>
            <w:bottom w:val="none" w:sz="0" w:space="0" w:color="auto"/>
            <w:right w:val="none" w:sz="0" w:space="0" w:color="auto"/>
          </w:divBdr>
        </w:div>
        <w:div w:id="1528983006">
          <w:marLeft w:val="0"/>
          <w:marRight w:val="0"/>
          <w:marTop w:val="0"/>
          <w:marBottom w:val="0"/>
          <w:divBdr>
            <w:top w:val="none" w:sz="0" w:space="0" w:color="auto"/>
            <w:left w:val="none" w:sz="0" w:space="0" w:color="auto"/>
            <w:bottom w:val="none" w:sz="0" w:space="0" w:color="auto"/>
            <w:right w:val="none" w:sz="0" w:space="0" w:color="auto"/>
          </w:divBdr>
        </w:div>
        <w:div w:id="335157732">
          <w:marLeft w:val="0"/>
          <w:marRight w:val="0"/>
          <w:marTop w:val="0"/>
          <w:marBottom w:val="0"/>
          <w:divBdr>
            <w:top w:val="none" w:sz="0" w:space="0" w:color="auto"/>
            <w:left w:val="none" w:sz="0" w:space="0" w:color="auto"/>
            <w:bottom w:val="none" w:sz="0" w:space="0" w:color="auto"/>
            <w:right w:val="none" w:sz="0" w:space="0" w:color="auto"/>
          </w:divBdr>
        </w:div>
        <w:div w:id="1043485095">
          <w:marLeft w:val="0"/>
          <w:marRight w:val="0"/>
          <w:marTop w:val="0"/>
          <w:marBottom w:val="0"/>
          <w:divBdr>
            <w:top w:val="none" w:sz="0" w:space="0" w:color="auto"/>
            <w:left w:val="none" w:sz="0" w:space="0" w:color="auto"/>
            <w:bottom w:val="none" w:sz="0" w:space="0" w:color="auto"/>
            <w:right w:val="none" w:sz="0" w:space="0" w:color="auto"/>
          </w:divBdr>
        </w:div>
        <w:div w:id="377121156">
          <w:marLeft w:val="0"/>
          <w:marRight w:val="0"/>
          <w:marTop w:val="0"/>
          <w:marBottom w:val="0"/>
          <w:divBdr>
            <w:top w:val="none" w:sz="0" w:space="0" w:color="auto"/>
            <w:left w:val="none" w:sz="0" w:space="0" w:color="auto"/>
            <w:bottom w:val="none" w:sz="0" w:space="0" w:color="auto"/>
            <w:right w:val="none" w:sz="0" w:space="0" w:color="auto"/>
          </w:divBdr>
        </w:div>
        <w:div w:id="163055963">
          <w:marLeft w:val="0"/>
          <w:marRight w:val="0"/>
          <w:marTop w:val="0"/>
          <w:marBottom w:val="0"/>
          <w:divBdr>
            <w:top w:val="none" w:sz="0" w:space="0" w:color="auto"/>
            <w:left w:val="none" w:sz="0" w:space="0" w:color="auto"/>
            <w:bottom w:val="none" w:sz="0" w:space="0" w:color="auto"/>
            <w:right w:val="none" w:sz="0" w:space="0" w:color="auto"/>
          </w:divBdr>
        </w:div>
        <w:div w:id="1726903891">
          <w:marLeft w:val="0"/>
          <w:marRight w:val="0"/>
          <w:marTop w:val="0"/>
          <w:marBottom w:val="0"/>
          <w:divBdr>
            <w:top w:val="none" w:sz="0" w:space="0" w:color="auto"/>
            <w:left w:val="none" w:sz="0" w:space="0" w:color="auto"/>
            <w:bottom w:val="none" w:sz="0" w:space="0" w:color="auto"/>
            <w:right w:val="none" w:sz="0" w:space="0" w:color="auto"/>
          </w:divBdr>
        </w:div>
        <w:div w:id="2087847520">
          <w:marLeft w:val="0"/>
          <w:marRight w:val="0"/>
          <w:marTop w:val="0"/>
          <w:marBottom w:val="0"/>
          <w:divBdr>
            <w:top w:val="none" w:sz="0" w:space="0" w:color="auto"/>
            <w:left w:val="none" w:sz="0" w:space="0" w:color="auto"/>
            <w:bottom w:val="none" w:sz="0" w:space="0" w:color="auto"/>
            <w:right w:val="none" w:sz="0" w:space="0" w:color="auto"/>
          </w:divBdr>
        </w:div>
        <w:div w:id="678779402">
          <w:marLeft w:val="0"/>
          <w:marRight w:val="0"/>
          <w:marTop w:val="0"/>
          <w:marBottom w:val="0"/>
          <w:divBdr>
            <w:top w:val="none" w:sz="0" w:space="0" w:color="auto"/>
            <w:left w:val="none" w:sz="0" w:space="0" w:color="auto"/>
            <w:bottom w:val="none" w:sz="0" w:space="0" w:color="auto"/>
            <w:right w:val="none" w:sz="0" w:space="0" w:color="auto"/>
          </w:divBdr>
        </w:div>
        <w:div w:id="1096901605">
          <w:marLeft w:val="0"/>
          <w:marRight w:val="0"/>
          <w:marTop w:val="0"/>
          <w:marBottom w:val="0"/>
          <w:divBdr>
            <w:top w:val="none" w:sz="0" w:space="0" w:color="auto"/>
            <w:left w:val="none" w:sz="0" w:space="0" w:color="auto"/>
            <w:bottom w:val="none" w:sz="0" w:space="0" w:color="auto"/>
            <w:right w:val="none" w:sz="0" w:space="0" w:color="auto"/>
          </w:divBdr>
        </w:div>
        <w:div w:id="1881432722">
          <w:marLeft w:val="0"/>
          <w:marRight w:val="0"/>
          <w:marTop w:val="0"/>
          <w:marBottom w:val="0"/>
          <w:divBdr>
            <w:top w:val="none" w:sz="0" w:space="0" w:color="auto"/>
            <w:left w:val="none" w:sz="0" w:space="0" w:color="auto"/>
            <w:bottom w:val="none" w:sz="0" w:space="0" w:color="auto"/>
            <w:right w:val="none" w:sz="0" w:space="0" w:color="auto"/>
          </w:divBdr>
        </w:div>
      </w:divsChild>
    </w:div>
    <w:div w:id="810512903">
      <w:bodyDiv w:val="1"/>
      <w:marLeft w:val="0"/>
      <w:marRight w:val="0"/>
      <w:marTop w:val="0"/>
      <w:marBottom w:val="0"/>
      <w:divBdr>
        <w:top w:val="none" w:sz="0" w:space="0" w:color="auto"/>
        <w:left w:val="none" w:sz="0" w:space="0" w:color="auto"/>
        <w:bottom w:val="none" w:sz="0" w:space="0" w:color="auto"/>
        <w:right w:val="none" w:sz="0" w:space="0" w:color="auto"/>
      </w:divBdr>
    </w:div>
    <w:div w:id="1104768684">
      <w:bodyDiv w:val="1"/>
      <w:marLeft w:val="0"/>
      <w:marRight w:val="0"/>
      <w:marTop w:val="0"/>
      <w:marBottom w:val="0"/>
      <w:divBdr>
        <w:top w:val="none" w:sz="0" w:space="0" w:color="auto"/>
        <w:left w:val="none" w:sz="0" w:space="0" w:color="auto"/>
        <w:bottom w:val="none" w:sz="0" w:space="0" w:color="auto"/>
        <w:right w:val="none" w:sz="0" w:space="0" w:color="auto"/>
      </w:divBdr>
    </w:div>
    <w:div w:id="1140226850">
      <w:bodyDiv w:val="1"/>
      <w:marLeft w:val="0"/>
      <w:marRight w:val="0"/>
      <w:marTop w:val="0"/>
      <w:marBottom w:val="0"/>
      <w:divBdr>
        <w:top w:val="none" w:sz="0" w:space="0" w:color="auto"/>
        <w:left w:val="none" w:sz="0" w:space="0" w:color="auto"/>
        <w:bottom w:val="none" w:sz="0" w:space="0" w:color="auto"/>
        <w:right w:val="none" w:sz="0" w:space="0" w:color="auto"/>
      </w:divBdr>
    </w:div>
    <w:div w:id="1385983525">
      <w:bodyDiv w:val="1"/>
      <w:marLeft w:val="0"/>
      <w:marRight w:val="0"/>
      <w:marTop w:val="0"/>
      <w:marBottom w:val="0"/>
      <w:divBdr>
        <w:top w:val="none" w:sz="0" w:space="0" w:color="auto"/>
        <w:left w:val="none" w:sz="0" w:space="0" w:color="auto"/>
        <w:bottom w:val="none" w:sz="0" w:space="0" w:color="auto"/>
        <w:right w:val="none" w:sz="0" w:space="0" w:color="auto"/>
      </w:divBdr>
    </w:div>
    <w:div w:id="1628705462">
      <w:bodyDiv w:val="1"/>
      <w:marLeft w:val="0"/>
      <w:marRight w:val="0"/>
      <w:marTop w:val="0"/>
      <w:marBottom w:val="0"/>
      <w:divBdr>
        <w:top w:val="none" w:sz="0" w:space="0" w:color="auto"/>
        <w:left w:val="none" w:sz="0" w:space="0" w:color="auto"/>
        <w:bottom w:val="none" w:sz="0" w:space="0" w:color="auto"/>
        <w:right w:val="none" w:sz="0" w:space="0" w:color="auto"/>
      </w:divBdr>
    </w:div>
    <w:div w:id="1632326387">
      <w:bodyDiv w:val="1"/>
      <w:marLeft w:val="0"/>
      <w:marRight w:val="0"/>
      <w:marTop w:val="0"/>
      <w:marBottom w:val="0"/>
      <w:divBdr>
        <w:top w:val="none" w:sz="0" w:space="0" w:color="auto"/>
        <w:left w:val="none" w:sz="0" w:space="0" w:color="auto"/>
        <w:bottom w:val="none" w:sz="0" w:space="0" w:color="auto"/>
        <w:right w:val="none" w:sz="0" w:space="0" w:color="auto"/>
      </w:divBdr>
    </w:div>
    <w:div w:id="1952743175">
      <w:bodyDiv w:val="1"/>
      <w:marLeft w:val="0"/>
      <w:marRight w:val="0"/>
      <w:marTop w:val="0"/>
      <w:marBottom w:val="0"/>
      <w:divBdr>
        <w:top w:val="none" w:sz="0" w:space="0" w:color="auto"/>
        <w:left w:val="none" w:sz="0" w:space="0" w:color="auto"/>
        <w:bottom w:val="none" w:sz="0" w:space="0" w:color="auto"/>
        <w:right w:val="none" w:sz="0" w:space="0" w:color="auto"/>
      </w:divBdr>
    </w:div>
    <w:div w:id="2104296928">
      <w:bodyDiv w:val="1"/>
      <w:marLeft w:val="0"/>
      <w:marRight w:val="0"/>
      <w:marTop w:val="0"/>
      <w:marBottom w:val="0"/>
      <w:divBdr>
        <w:top w:val="none" w:sz="0" w:space="0" w:color="auto"/>
        <w:left w:val="none" w:sz="0" w:space="0" w:color="auto"/>
        <w:bottom w:val="none" w:sz="0" w:space="0" w:color="auto"/>
        <w:right w:val="none" w:sz="0" w:space="0" w:color="auto"/>
      </w:divBdr>
      <w:divsChild>
        <w:div w:id="494304127">
          <w:marLeft w:val="0"/>
          <w:marRight w:val="0"/>
          <w:marTop w:val="0"/>
          <w:marBottom w:val="0"/>
          <w:divBdr>
            <w:top w:val="none" w:sz="0" w:space="0" w:color="auto"/>
            <w:left w:val="none" w:sz="0" w:space="0" w:color="auto"/>
            <w:bottom w:val="none" w:sz="0" w:space="0" w:color="auto"/>
            <w:right w:val="none" w:sz="0" w:space="0" w:color="auto"/>
          </w:divBdr>
        </w:div>
        <w:div w:id="1972855676">
          <w:marLeft w:val="0"/>
          <w:marRight w:val="0"/>
          <w:marTop w:val="0"/>
          <w:marBottom w:val="0"/>
          <w:divBdr>
            <w:top w:val="none" w:sz="0" w:space="0" w:color="auto"/>
            <w:left w:val="none" w:sz="0" w:space="0" w:color="auto"/>
            <w:bottom w:val="none" w:sz="0" w:space="0" w:color="auto"/>
            <w:right w:val="none" w:sz="0" w:space="0" w:color="auto"/>
          </w:divBdr>
        </w:div>
        <w:div w:id="612133993">
          <w:marLeft w:val="0"/>
          <w:marRight w:val="0"/>
          <w:marTop w:val="0"/>
          <w:marBottom w:val="0"/>
          <w:divBdr>
            <w:top w:val="none" w:sz="0" w:space="0" w:color="auto"/>
            <w:left w:val="none" w:sz="0" w:space="0" w:color="auto"/>
            <w:bottom w:val="none" w:sz="0" w:space="0" w:color="auto"/>
            <w:right w:val="none" w:sz="0" w:space="0" w:color="auto"/>
          </w:divBdr>
        </w:div>
        <w:div w:id="476529165">
          <w:marLeft w:val="0"/>
          <w:marRight w:val="0"/>
          <w:marTop w:val="0"/>
          <w:marBottom w:val="0"/>
          <w:divBdr>
            <w:top w:val="none" w:sz="0" w:space="0" w:color="auto"/>
            <w:left w:val="none" w:sz="0" w:space="0" w:color="auto"/>
            <w:bottom w:val="none" w:sz="0" w:space="0" w:color="auto"/>
            <w:right w:val="none" w:sz="0" w:space="0" w:color="auto"/>
          </w:divBdr>
        </w:div>
        <w:div w:id="401409547">
          <w:marLeft w:val="0"/>
          <w:marRight w:val="0"/>
          <w:marTop w:val="0"/>
          <w:marBottom w:val="0"/>
          <w:divBdr>
            <w:top w:val="none" w:sz="0" w:space="0" w:color="auto"/>
            <w:left w:val="none" w:sz="0" w:space="0" w:color="auto"/>
            <w:bottom w:val="none" w:sz="0" w:space="0" w:color="auto"/>
            <w:right w:val="none" w:sz="0" w:space="0" w:color="auto"/>
          </w:divBdr>
        </w:div>
        <w:div w:id="1677729085">
          <w:marLeft w:val="0"/>
          <w:marRight w:val="0"/>
          <w:marTop w:val="0"/>
          <w:marBottom w:val="0"/>
          <w:divBdr>
            <w:top w:val="none" w:sz="0" w:space="0" w:color="auto"/>
            <w:left w:val="none" w:sz="0" w:space="0" w:color="auto"/>
            <w:bottom w:val="none" w:sz="0" w:space="0" w:color="auto"/>
            <w:right w:val="none" w:sz="0" w:space="0" w:color="auto"/>
          </w:divBdr>
        </w:div>
        <w:div w:id="1227299537">
          <w:marLeft w:val="0"/>
          <w:marRight w:val="0"/>
          <w:marTop w:val="0"/>
          <w:marBottom w:val="0"/>
          <w:divBdr>
            <w:top w:val="none" w:sz="0" w:space="0" w:color="auto"/>
            <w:left w:val="none" w:sz="0" w:space="0" w:color="auto"/>
            <w:bottom w:val="none" w:sz="0" w:space="0" w:color="auto"/>
            <w:right w:val="none" w:sz="0" w:space="0" w:color="auto"/>
          </w:divBdr>
        </w:div>
        <w:div w:id="1089158053">
          <w:marLeft w:val="0"/>
          <w:marRight w:val="0"/>
          <w:marTop w:val="0"/>
          <w:marBottom w:val="0"/>
          <w:divBdr>
            <w:top w:val="none" w:sz="0" w:space="0" w:color="auto"/>
            <w:left w:val="none" w:sz="0" w:space="0" w:color="auto"/>
            <w:bottom w:val="none" w:sz="0" w:space="0" w:color="auto"/>
            <w:right w:val="none" w:sz="0" w:space="0" w:color="auto"/>
          </w:divBdr>
        </w:div>
        <w:div w:id="1248267990">
          <w:marLeft w:val="0"/>
          <w:marRight w:val="0"/>
          <w:marTop w:val="0"/>
          <w:marBottom w:val="0"/>
          <w:divBdr>
            <w:top w:val="none" w:sz="0" w:space="0" w:color="auto"/>
            <w:left w:val="none" w:sz="0" w:space="0" w:color="auto"/>
            <w:bottom w:val="none" w:sz="0" w:space="0" w:color="auto"/>
            <w:right w:val="none" w:sz="0" w:space="0" w:color="auto"/>
          </w:divBdr>
        </w:div>
        <w:div w:id="691540654">
          <w:marLeft w:val="0"/>
          <w:marRight w:val="0"/>
          <w:marTop w:val="0"/>
          <w:marBottom w:val="0"/>
          <w:divBdr>
            <w:top w:val="none" w:sz="0" w:space="0" w:color="auto"/>
            <w:left w:val="none" w:sz="0" w:space="0" w:color="auto"/>
            <w:bottom w:val="none" w:sz="0" w:space="0" w:color="auto"/>
            <w:right w:val="none" w:sz="0" w:space="0" w:color="auto"/>
          </w:divBdr>
        </w:div>
        <w:div w:id="9418384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da.wikipedia.org/wiki/HTML5%20HTML5"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www.web10.dk/v5_order/packs_basic" TargetMode="External"/><Relationship Id="rId47" Type="http://schemas.openxmlformats.org/officeDocument/2006/relationships/hyperlink" Target="https://docs.microsoft.com/en-us/aspnet/identity/overview/extensibility/implementing-a-custom-mysql-aspnet-identity-storage-provider" TargetMode="External"/><Relationship Id="rId50" Type="http://schemas.openxmlformats.org/officeDocument/2006/relationships/hyperlink" Target="https://msdn.microsoft.com/en-us/library/ms182538%28v=vs.90%29.aspx" TargetMode="External"/><Relationship Id="rId55" Type="http://schemas.openxmlformats.org/officeDocument/2006/relationships/hyperlink" Target="https://www.asp.net/identity" TargetMode="External"/><Relationship Id="rId63" Type="http://schemas.openxmlformats.org/officeDocument/2006/relationships/image" Target="media/image28.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msdn.microsoft.com/en-us/library/system.security.cryptography.sha512managed%28v=vs.110%29.aspx" TargetMode="External"/><Relationship Id="rId54" Type="http://schemas.openxmlformats.org/officeDocument/2006/relationships/hyperlink" Target="http://www.prideparrot.com/blog/archive/2012/7/understanding_routing" TargetMode="External"/><Relationship Id="rId62"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hyperlink" Target="mailto:b@b.dk" TargetMode="External"/><Relationship Id="rId37" Type="http://schemas.openxmlformats.org/officeDocument/2006/relationships/image" Target="media/image26.png"/><Relationship Id="rId40" Type="http://schemas.openxmlformats.org/officeDocument/2006/relationships/hyperlink" Target="http://www.web10.dk/v6_information/pricelist" TargetMode="External"/><Relationship Id="rId45" Type="http://schemas.openxmlformats.org/officeDocument/2006/relationships/hyperlink" Target="http://stackoverflow.com/questions/8437957/difference-between-3nf-and-bcnf-in-simple-terms-must-be-able-to-explain-to-an-8" TargetMode="External"/><Relationship Id="rId53" Type="http://schemas.openxmlformats.org/officeDocument/2006/relationships/hyperlink" Target="https://en.wikipedia.org/wiki/List_of_HTTP_status_codes" TargetMode="External"/><Relationship Id="rId58" Type="http://schemas.openxmlformats.org/officeDocument/2006/relationships/hyperlink" Target="https://www.asp.net/downloads"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martinfowler.com/articles/continuousIntegration.html" TargetMode="External"/><Relationship Id="rId57" Type="http://schemas.openxmlformats.org/officeDocument/2006/relationships/hyperlink" Target="https://www.apachefriends.org/index.html" TargetMode="External"/><Relationship Id="rId61" Type="http://schemas.openxmlformats.org/officeDocument/2006/relationships/hyperlink" Target="https://www.mysql.com/why-mysql/windows/visualstudio/"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ischool.utexas.edu/~wyllys/DMPAMaterials/normstep.html" TargetMode="External"/><Relationship Id="rId52" Type="http://schemas.openxmlformats.org/officeDocument/2006/relationships/hyperlink" Target="https://dev.mysql.com/doc/connector-net/en/connector-net-installation-binary-windows-installer.html" TargetMode="External"/><Relationship Id="rId60" Type="http://schemas.openxmlformats.org/officeDocument/2006/relationships/hyperlink" Target="https://www.codeproject.com/Articles/822392/Connecting-to-MySQL-from-ASP-NET-MVC-using-Visual" TargetMode="External"/><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hyperlink" Target="https://github.com/ClausTetens/WEB01Projekt" TargetMode="External"/><Relationship Id="rId48" Type="http://schemas.openxmlformats.org/officeDocument/2006/relationships/hyperlink" Target="https://www.ics.com/files/docs/qicstable/2.4/mvc.jpg" TargetMode="External"/><Relationship Id="rId56" Type="http://schemas.openxmlformats.org/officeDocument/2006/relationships/hyperlink" Target="https://docs.microsoft.com/en-us/aspnet/mvc/overview/getting-started/introduction/" TargetMode="External"/><Relationship Id="rId64" Type="http://schemas.openxmlformats.org/officeDocument/2006/relationships/image" Target="media/image29.png"/><Relationship Id="rId8" Type="http://schemas.openxmlformats.org/officeDocument/2006/relationships/endnotes" Target="endnotes.xml"/><Relationship Id="rId51" Type="http://schemas.openxmlformats.org/officeDocument/2006/relationships/hyperlink" Target="https://blogs.msdn.microsoft.com/visualstudioalm/2016/01/27/getting-started-with-selenium-testing-in-a-continuous-integration-pipeline-with-visual-studi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mysql.com/downloads/connector/net/5.2.html" TargetMode="Externa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hvemkommer.dk/" TargetMode="External"/><Relationship Id="rId46" Type="http://schemas.openxmlformats.org/officeDocument/2006/relationships/hyperlink" Target="https://www.apachefriends.org/index.html" TargetMode="External"/><Relationship Id="rId59" Type="http://schemas.openxmlformats.org/officeDocument/2006/relationships/hyperlink" Target="https://dev.mysql.com/downloads/connector/net/5.2.html"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623F260-94B5-4AF4-B8B6-D89AD3008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658C40B0.dotm</Template>
  <TotalTime>2</TotalTime>
  <Pages>36</Pages>
  <Words>8232</Words>
  <Characters>50217</Characters>
  <Application>Microsoft Office Word</Application>
  <DocSecurity>4</DocSecurity>
  <Lines>418</Lines>
  <Paragraphs>116</Paragraphs>
  <ScaleCrop>false</ScaleCrop>
  <HeadingPairs>
    <vt:vector size="2" baseType="variant">
      <vt:variant>
        <vt:lpstr>Titel</vt:lpstr>
      </vt:variant>
      <vt:variant>
        <vt:i4>1</vt:i4>
      </vt:variant>
    </vt:vector>
  </HeadingPairs>
  <TitlesOfParts>
    <vt:vector size="1" baseType="lpstr">
      <vt:lpstr/>
    </vt:vector>
  </TitlesOfParts>
  <Company>SDC</Company>
  <LinksUpToDate>false</LinksUpToDate>
  <CharactersWithSpaces>58333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Tetens, Claus</dc:creator>
  <cp:lastModifiedBy>Tetens, Claus</cp:lastModifiedBy>
  <cp:revision>2</cp:revision>
  <dcterms:created xsi:type="dcterms:W3CDTF">2017-05-01T06:23:00Z</dcterms:created>
  <dcterms:modified xsi:type="dcterms:W3CDTF">2017-05-01T06:23:00Z</dcterms:modified>
</cp:coreProperties>
</file>